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4BF6" w14:textId="77777777" w:rsidR="0031440A" w:rsidRPr="0031440A" w:rsidRDefault="0031440A" w:rsidP="003144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Xd9de65a09a9cbbe7561971bf32cd48468a5de0c"/>
      <w:r w:rsidRPr="0031440A">
        <w:rPr>
          <w:rFonts w:ascii="Times New Roman" w:hAnsi="Times New Roman" w:cs="Times New Roman"/>
          <w:b/>
          <w:bCs/>
          <w:sz w:val="28"/>
          <w:szCs w:val="28"/>
        </w:rPr>
        <w:t>СПЕЦИФІКАЦІЯ ПРОГРАМНОГО ЗАБЕЗПЕЧЕННЯ</w:t>
      </w:r>
    </w:p>
    <w:p w14:paraId="787DBCD8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AF14A7" w14:textId="16009869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>«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Підсистема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адаптивного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3D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основі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агрегації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b/>
          <w:bCs/>
          <w:sz w:val="28"/>
          <w:szCs w:val="28"/>
        </w:rPr>
        <w:t>Фібоначчі</w:t>
      </w:r>
      <w:proofErr w:type="spellEnd"/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>»</w:t>
      </w:r>
    </w:p>
    <w:p w14:paraId="4ACD9A01" w14:textId="77777777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82DF34" w14:textId="77777777" w:rsidR="0031440A" w:rsidRPr="0031440A" w:rsidRDefault="0031440A" w:rsidP="0031440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ЗАГАЛЬНІ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ВІДОМОСТІ</w:t>
      </w:r>
    </w:p>
    <w:p w14:paraId="5A9F462C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назва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адаптивного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3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Фібоначчі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31440A">
        <w:rPr>
          <w:rFonts w:ascii="Times New Roman" w:hAnsi="Times New Roman" w:cs="Times New Roman"/>
          <w:sz w:val="28"/>
          <w:szCs w:val="28"/>
        </w:rPr>
        <w:t xml:space="preserve"> 5».</w:t>
      </w:r>
    </w:p>
    <w:p w14:paraId="3EE1E327" w14:textId="77777777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Позначення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ray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ccd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ue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5.</w:t>
      </w:r>
    </w:p>
    <w:p w14:paraId="49D80443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Дата початку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2026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Стадія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дослідний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зразок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науково-дослідне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).</w:t>
      </w:r>
    </w:p>
    <w:p w14:paraId="0B2D3999" w14:textId="71D66B1C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Виконавець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магістрант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кафедри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інженерії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Черепко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Євген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Юрійович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1B820AF" w14:textId="38360366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рамках</w:t>
      </w:r>
      <w:proofErr w:type="gram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магістерської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кваліфікаційної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на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тему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збільшення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точності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3D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час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анімацій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відеоіграх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».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розв’язанні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тунельного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ефекту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» шляхом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математичного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ядра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конвеєр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точного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контактів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екстремальних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швидкостях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49CBAE62" w14:textId="77777777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BA208" w14:textId="77777777" w:rsidR="0031440A" w:rsidRPr="0031440A" w:rsidRDefault="0031440A" w:rsidP="003144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ПРИЗНАЧЕННЯ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ОБЛАСТЬ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ЗАСТОСУВАННЯ</w:t>
      </w:r>
    </w:p>
    <w:p w14:paraId="414220FE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2.1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Призначення</w:t>
      </w:r>
      <w:proofErr w:type="spellEnd"/>
    </w:p>
    <w:p w14:paraId="3DECEB4D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Створений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комплекс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призначений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об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єктивного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відтворюваного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підходів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</w:rPr>
        <w:t>стандартного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дискретного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вирішувача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(Discrete Collision Detection)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Chaos Physics,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ітеративного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методу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консервативного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просування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(Conservative Advancement)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авторського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гібридного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методу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прогностичних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Фібоначчі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CAC77F" w14:textId="79C60CFB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lastRenderedPageBreak/>
        <w:t>Програмне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ідентифікувати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межі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застосовності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кожного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методу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виявити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виникнення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темпорального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аліасингу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гарантувати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реєстрацію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взаємодій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високодинамічних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об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єктів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D2C8F07" w14:textId="77777777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B81E7D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2.2 Область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застосування</w:t>
      </w:r>
      <w:proofErr w:type="spellEnd"/>
    </w:p>
    <w:p w14:paraId="7AB44256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541885" w14:textId="0A7662AD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ядро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використовуватися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в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індустрії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інтерактивних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розваг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час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відеоігор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жанрів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Action, Slasher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Fighting, </w:t>
      </w:r>
      <w:r w:rsidRPr="0031440A">
        <w:rPr>
          <w:rFonts w:ascii="Times New Roman" w:hAnsi="Times New Roman" w:cs="Times New Roman"/>
          <w:sz w:val="28"/>
          <w:szCs w:val="28"/>
        </w:rPr>
        <w:t>де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критично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є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точна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реєстрація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влучань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зброї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ближнього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бою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швидкісних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снарядів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Окрім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того, комплекс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науково-дослідній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діяльності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оцінки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SIMD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оптимізованих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навчального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спеціальностях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пов’язаних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інженерією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комп’ютерною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графікою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76C0E16A" w14:textId="77777777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C878CC" w14:textId="77777777" w:rsidR="0031440A" w:rsidRPr="0031440A" w:rsidRDefault="0031440A" w:rsidP="0031440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ТЕХНІЧНІ</w:t>
      </w:r>
      <w:r w:rsidRPr="003144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b/>
          <w:bCs/>
          <w:sz w:val="28"/>
          <w:szCs w:val="28"/>
        </w:rPr>
        <w:t>ХАРАКТЕРИСТИКИ</w:t>
      </w:r>
    </w:p>
    <w:p w14:paraId="77646191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3.1 </w:t>
      </w:r>
      <w:r w:rsidRPr="0031440A">
        <w:rPr>
          <w:rFonts w:ascii="Times New Roman" w:hAnsi="Times New Roman" w:cs="Times New Roman"/>
          <w:sz w:val="28"/>
          <w:szCs w:val="28"/>
        </w:rPr>
        <w:t>Склад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</w:p>
    <w:p w14:paraId="57B85A58" w14:textId="7777777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029A68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комплексний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виділити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4528B49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.1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автоматизоване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циклічне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генерування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тестових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снарядів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заданими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кінематичними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параметрами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налаштованої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2724BB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3FD">
        <w:rPr>
          <w:rFonts w:ascii="Times New Roman" w:hAnsi="Times New Roman" w:cs="Times New Roman"/>
          <w:sz w:val="28"/>
          <w:szCs w:val="28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FD13FD">
        <w:rPr>
          <w:rFonts w:ascii="Times New Roman" w:hAnsi="Times New Roman" w:cs="Times New Roman"/>
          <w:sz w:val="28"/>
          <w:szCs w:val="28"/>
        </w:rPr>
        <w:t xml:space="preserve">.2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одноразове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низькорівневе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вилучення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кешування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сітки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</w:t>
      </w:r>
      <w:r w:rsidRPr="00FD13FD">
        <w:rPr>
          <w:rFonts w:ascii="Times New Roman" w:hAnsi="Times New Roman" w:cs="Times New Roman"/>
          <w:sz w:val="28"/>
          <w:szCs w:val="28"/>
        </w:rPr>
        <w:t>’</w:t>
      </w:r>
      <w:r w:rsidRPr="0031440A">
        <w:rPr>
          <w:rFonts w:ascii="Times New Roman" w:hAnsi="Times New Roman" w:cs="Times New Roman"/>
          <w:sz w:val="28"/>
          <w:szCs w:val="28"/>
        </w:rPr>
        <w:t>єкта</w:t>
      </w:r>
      <w:r w:rsidRPr="00FD13FD">
        <w:rPr>
          <w:rFonts w:ascii="Times New Roman" w:hAnsi="Times New Roman" w:cs="Times New Roman"/>
          <w:sz w:val="28"/>
          <w:szCs w:val="28"/>
        </w:rPr>
        <w:t>-</w:t>
      </w:r>
      <w:r w:rsidRPr="0031440A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з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буферів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рендерингу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прискорення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доступу</w:t>
      </w:r>
      <w:r w:rsidRPr="00FD13FD">
        <w:rPr>
          <w:rFonts w:ascii="Times New Roman" w:hAnsi="Times New Roman" w:cs="Times New Roman"/>
          <w:sz w:val="28"/>
          <w:szCs w:val="28"/>
        </w:rPr>
        <w:t>;</w:t>
      </w:r>
    </w:p>
    <w:p w14:paraId="7BEF296B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13FD">
        <w:rPr>
          <w:rFonts w:ascii="Times New Roman" w:hAnsi="Times New Roman" w:cs="Times New Roman"/>
          <w:sz w:val="28"/>
          <w:szCs w:val="28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FD13FD">
        <w:rPr>
          <w:rFonts w:ascii="Times New Roman" w:hAnsi="Times New Roman" w:cs="Times New Roman"/>
          <w:sz w:val="28"/>
          <w:szCs w:val="28"/>
        </w:rPr>
        <w:t xml:space="preserve">.3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динамічна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генерація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просторова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трансформація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хмари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контрольних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на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золотої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спіралі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Фібоначчі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залежно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поточної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кутової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лінійної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</w:t>
      </w:r>
      <w:r w:rsidRPr="00FD13FD">
        <w:rPr>
          <w:rFonts w:ascii="Times New Roman" w:hAnsi="Times New Roman" w:cs="Times New Roman"/>
          <w:sz w:val="28"/>
          <w:szCs w:val="28"/>
        </w:rPr>
        <w:t>’</w:t>
      </w:r>
      <w:r w:rsidRPr="0031440A">
        <w:rPr>
          <w:rFonts w:ascii="Times New Roman" w:hAnsi="Times New Roman" w:cs="Times New Roman"/>
          <w:sz w:val="28"/>
          <w:szCs w:val="28"/>
        </w:rPr>
        <w:t>єкта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>;</w:t>
      </w:r>
    </w:p>
    <w:p w14:paraId="57DDDC01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13FD">
        <w:rPr>
          <w:rFonts w:ascii="Times New Roman" w:hAnsi="Times New Roman" w:cs="Times New Roman"/>
          <w:sz w:val="28"/>
          <w:szCs w:val="28"/>
        </w:rPr>
        <w:lastRenderedPageBreak/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FD13FD">
        <w:rPr>
          <w:rFonts w:ascii="Times New Roman" w:hAnsi="Times New Roman" w:cs="Times New Roman"/>
          <w:sz w:val="28"/>
          <w:szCs w:val="28"/>
        </w:rPr>
        <w:t xml:space="preserve">.4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паралельний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розрахунок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перетинів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трикутниками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за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алгоритмом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Меллера</w:t>
      </w:r>
      <w:r w:rsidRPr="00FD13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Трамбора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з</w:t>
      </w:r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апаратних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інструкцій</w:t>
      </w:r>
      <w:proofErr w:type="spellEnd"/>
      <w:r w:rsidRPr="00FD13FD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FD13FD">
        <w:rPr>
          <w:rFonts w:ascii="Times New Roman" w:hAnsi="Times New Roman" w:cs="Times New Roman"/>
          <w:sz w:val="28"/>
          <w:szCs w:val="28"/>
        </w:rPr>
        <w:t>2;</w:t>
      </w:r>
    </w:p>
    <w:p w14:paraId="3982B98D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.5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абсолютної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валідації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геометричної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істини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на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сферичної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лінійної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інтерполяції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траєкторій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вершин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сусідніми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кадрами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симуляції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23D87CC" w14:textId="4D25ADA0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Ф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.6 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асинхронний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агрегація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телеметричних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швидкодія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пам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коефіцієнти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помилок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49F3371" w14:textId="77777777" w:rsidR="00FD13FD" w:rsidRP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5961F4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3.2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розв’язання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</w:p>
    <w:p w14:paraId="31D211C0" w14:textId="77777777" w:rsid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C51A2C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Основним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методом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проведення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контрольованих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комп’ютерних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випробувань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детермінованому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однакові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кінематичні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сценарії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застосовуються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1D8F8304" w14:textId="08BAA12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подолання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проблеми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дискретності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дискретизації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простору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Фібоначчі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Задля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умовах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жорсткого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часового бюджету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кадру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архітектурний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підхід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Oriented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DoD</w:t>
      </w:r>
      <w:r w:rsidRPr="0031440A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пакування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просторових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лінійні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Arrays</w:t>
      </w:r>
      <w:r w:rsidRPr="0031440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жорстким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вирівнюванням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утилізувати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256-бітні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векторні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інструкції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паралельної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одразу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восьми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один такт.</w:t>
      </w:r>
    </w:p>
    <w:p w14:paraId="2A61F1D7" w14:textId="77777777" w:rsidR="00FD13FD" w:rsidRP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03B3C2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3.3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дані</w:t>
      </w:r>
      <w:proofErr w:type="spellEnd"/>
    </w:p>
    <w:p w14:paraId="1C39B552" w14:textId="77777777" w:rsid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9F7DF2" w14:textId="77777777" w:rsid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Вхідними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є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експериментальної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діапазони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лінійної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10 </w:t>
      </w:r>
      <w:r w:rsidRPr="0031440A">
        <w:rPr>
          <w:rFonts w:ascii="Times New Roman" w:hAnsi="Times New Roman" w:cs="Times New Roman"/>
          <w:sz w:val="28"/>
          <w:szCs w:val="28"/>
        </w:rPr>
        <w:t>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1440A">
        <w:rPr>
          <w:rFonts w:ascii="Times New Roman" w:hAnsi="Times New Roman" w:cs="Times New Roman"/>
          <w:sz w:val="28"/>
          <w:szCs w:val="28"/>
        </w:rPr>
        <w:t>с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150 </w:t>
      </w:r>
      <w:r w:rsidRPr="0031440A">
        <w:rPr>
          <w:rFonts w:ascii="Times New Roman" w:hAnsi="Times New Roman" w:cs="Times New Roman"/>
          <w:sz w:val="28"/>
          <w:szCs w:val="28"/>
        </w:rPr>
        <w:t>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1440A">
        <w:rPr>
          <w:rFonts w:ascii="Times New Roman" w:hAnsi="Times New Roman" w:cs="Times New Roman"/>
          <w:sz w:val="28"/>
          <w:szCs w:val="28"/>
        </w:rPr>
        <w:t>с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діапазони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кутової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lastRenderedPageBreak/>
        <w:t>від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r w:rsidRPr="0031440A">
        <w:rPr>
          <w:rFonts w:ascii="Times New Roman" w:hAnsi="Times New Roman" w:cs="Times New Roman"/>
          <w:sz w:val="28"/>
          <w:szCs w:val="28"/>
        </w:rPr>
        <w:t>рад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1440A">
        <w:rPr>
          <w:rFonts w:ascii="Times New Roman" w:hAnsi="Times New Roman" w:cs="Times New Roman"/>
          <w:sz w:val="28"/>
          <w:szCs w:val="28"/>
        </w:rPr>
        <w:t>с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120 </w:t>
      </w:r>
      <w:r w:rsidRPr="0031440A">
        <w:rPr>
          <w:rFonts w:ascii="Times New Roman" w:hAnsi="Times New Roman" w:cs="Times New Roman"/>
          <w:sz w:val="28"/>
          <w:szCs w:val="28"/>
        </w:rPr>
        <w:t>рад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31440A">
        <w:rPr>
          <w:rFonts w:ascii="Times New Roman" w:hAnsi="Times New Roman" w:cs="Times New Roman"/>
          <w:sz w:val="28"/>
          <w:szCs w:val="28"/>
        </w:rPr>
        <w:t>с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щільності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512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радіус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геометричного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проксі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1440A">
        <w:rPr>
          <w:rFonts w:ascii="Times New Roman" w:hAnsi="Times New Roman" w:cs="Times New Roman"/>
          <w:sz w:val="28"/>
          <w:szCs w:val="28"/>
        </w:rPr>
        <w:t>об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єкта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обраний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режим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детекції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5A1E521" w14:textId="774A2CA4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Вихідними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є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згенеровані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телеметрії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форматі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містять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тесту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кінематики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440A">
        <w:rPr>
          <w:rFonts w:ascii="Times New Roman" w:hAnsi="Times New Roman" w:cs="Times New Roman"/>
          <w:sz w:val="28"/>
          <w:szCs w:val="28"/>
        </w:rPr>
        <w:t>час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вузької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фази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мікросекундах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спожитої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пам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’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яті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440A">
        <w:rPr>
          <w:rFonts w:ascii="Times New Roman" w:hAnsi="Times New Roman" w:cs="Times New Roman"/>
          <w:sz w:val="28"/>
          <w:szCs w:val="28"/>
        </w:rPr>
        <w:t>а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також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прапорці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фіксації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тунелювання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базовим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рушієм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успішного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виявлення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контакту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розробленим</w:t>
      </w:r>
      <w:proofErr w:type="spellEnd"/>
      <w:r w:rsidRPr="00FD13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алгоритмом</w:t>
      </w:r>
      <w:r w:rsidRPr="00FD13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40786E0" w14:textId="77777777" w:rsidR="00FD13FD" w:rsidRP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75E513" w14:textId="77777777" w:rsidR="00FD13FD" w:rsidRPr="00FD13FD" w:rsidRDefault="0031440A" w:rsidP="00FD13F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D13FD">
        <w:rPr>
          <w:rFonts w:ascii="Times New Roman" w:hAnsi="Times New Roman" w:cs="Times New Roman"/>
          <w:b/>
          <w:bCs/>
          <w:sz w:val="28"/>
          <w:szCs w:val="28"/>
        </w:rPr>
        <w:t>4 СКЛАД ТА СТРУКТУРА ПРОГРАМНОГО ЗАБЕЗПЕЧЕННЯ</w:t>
      </w:r>
    </w:p>
    <w:p w14:paraId="1E500A9B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4.1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Загальна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структура</w:t>
      </w:r>
    </w:p>
    <w:p w14:paraId="28325196" w14:textId="77777777" w:rsid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FF110" w14:textId="7FB39A45" w:rsidR="0031440A" w:rsidRP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комплекс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нативних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440A">
        <w:rPr>
          <w:rFonts w:ascii="Times New Roman" w:hAnsi="Times New Roman" w:cs="Times New Roman"/>
          <w:sz w:val="28"/>
          <w:szCs w:val="28"/>
        </w:rPr>
        <w:t xml:space="preserve">++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глибоко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31440A">
        <w:rPr>
          <w:rFonts w:ascii="Times New Roman" w:hAnsi="Times New Roman" w:cs="Times New Roman"/>
          <w:sz w:val="28"/>
          <w:szCs w:val="28"/>
        </w:rPr>
        <w:t xml:space="preserve"> 5. Система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декомпозована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три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експериментом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рушієм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рівень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оптимізованого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ядра.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Усі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вузької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фази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виконуються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синхронно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групі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тіків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TG</w:t>
      </w:r>
      <w:r w:rsidRPr="0031440A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PrePhysics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тоді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запис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винесено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фоновий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2E92C3C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4.2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Опис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UAdvancedCollisionComponent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виступає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єдиним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фасадом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успадковується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базового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UActorComponent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перехоплення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перед початком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кроку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Chaos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поточних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кінематичних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показників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примітива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локальним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кешем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збір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статистики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кадру.</w:t>
      </w:r>
    </w:p>
    <w:p w14:paraId="6FE916F0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FCollisionAggregator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інкапсульованим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математичним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ядром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позбавлений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залежностей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високорівневих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сфокусований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трансформації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масивів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оптимізовані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SIMD</w:t>
      </w:r>
      <w:r w:rsidRPr="0031440A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пакети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виконанні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паралельних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математичних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перетину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полігонами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мішені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інтринсиків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31440A">
        <w:rPr>
          <w:rFonts w:ascii="Times New Roman" w:hAnsi="Times New Roman" w:cs="Times New Roman"/>
          <w:sz w:val="28"/>
          <w:szCs w:val="28"/>
        </w:rPr>
        <w:t>2.</w:t>
      </w:r>
    </w:p>
    <w:p w14:paraId="5DEE679A" w14:textId="77777777" w:rsidR="00FD13FD" w:rsidRPr="00FD13FD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Клас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AExperimentalTestLauncher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відповідає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автоматизацію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життєвого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циклу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тестів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циклічно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породжує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тестові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снаряди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застосовує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до </w:t>
      </w:r>
      <w:r w:rsidRPr="0031440A">
        <w:rPr>
          <w:rFonts w:ascii="Times New Roman" w:hAnsi="Times New Roman" w:cs="Times New Roman"/>
          <w:sz w:val="28"/>
          <w:szCs w:val="28"/>
        </w:rPr>
        <w:lastRenderedPageBreak/>
        <w:t xml:space="preserve">них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налаштованою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матрицею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знищує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вичерпання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ліміту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часу.</w:t>
      </w:r>
    </w:p>
    <w:p w14:paraId="002FD6FF" w14:textId="1DE10E4D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Модуль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FCollisionTelemetryLogger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потокобезпечного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зібраних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метрик.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м’ютекси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асинхронних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завдань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AsyncTask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форматує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додає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кінець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1440A">
        <w:rPr>
          <w:rFonts w:ascii="Times New Roman" w:hAnsi="Times New Roman" w:cs="Times New Roman"/>
          <w:sz w:val="28"/>
          <w:szCs w:val="28"/>
        </w:rPr>
        <w:t xml:space="preserve">-файлу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жорсткому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диску, не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блокуючи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основний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6B5A3DC1" w14:textId="77777777" w:rsidR="00FD13FD" w:rsidRPr="00FD13FD" w:rsidRDefault="00FD13FD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E8D83F" w14:textId="77777777" w:rsidR="00FD13FD" w:rsidRPr="00FD13FD" w:rsidRDefault="0031440A" w:rsidP="00FD13F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13FD">
        <w:rPr>
          <w:rFonts w:ascii="Times New Roman" w:hAnsi="Times New Roman" w:cs="Times New Roman"/>
          <w:b/>
          <w:bCs/>
          <w:sz w:val="28"/>
          <w:szCs w:val="28"/>
        </w:rPr>
        <w:t>5 ОПИС СЦЕНАРІЇВ ТЕСТУВАННЯ</w:t>
      </w:r>
    </w:p>
    <w:p w14:paraId="4657A27E" w14:textId="1A5C02EC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Сценарій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передбачає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серію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запусків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кубічного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снаряда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напрямку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полігональної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стіни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пускач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модифікує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кінематичні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лінійну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спрямованого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руху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кутову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обертання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навколо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власної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послідовно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проходить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усю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матрицю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можливих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трьох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стандартної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дискретної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Chaos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31440A">
        <w:rPr>
          <w:rFonts w:ascii="Times New Roman" w:hAnsi="Times New Roman" w:cs="Times New Roman"/>
          <w:sz w:val="28"/>
          <w:szCs w:val="28"/>
        </w:rPr>
        <w:t xml:space="preserve">, методу консервативного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просування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адаптивної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польоту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точну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геометричну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істину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кожної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вершини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наприкінці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життєвого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циклу снаряда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об’єктивний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висновок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хибних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спрацювань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критичних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пропусків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колізій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тунелювання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).</w:t>
      </w:r>
    </w:p>
    <w:p w14:paraId="4F0A1DAE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9A3A2B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ІНТЕРФЕЙС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ПРОГРАМНОГО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ЗАБЕЗПЕЧЕННЯ</w:t>
      </w:r>
    </w:p>
    <w:p w14:paraId="155433B5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6.1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користувача</w:t>
      </w:r>
      <w:proofErr w:type="spellEnd"/>
    </w:p>
    <w:p w14:paraId="59AD8391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019BE9" w14:textId="5A5067DE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дослідника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системою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здійснюється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через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графічний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редактора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</w:rPr>
        <w:t>панель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Details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змогу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перекомпіляції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коду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налаштовувати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компонента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UAdvancedCollisionComponent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актора-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пускача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AExperimentalTestLauncher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обираючи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цільовий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об’єкт-перешкоду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режим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детекції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щільність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точок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генерації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діапазони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симуляції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візуальний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зворотний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зв’язок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екранного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налагодження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Debug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Drawing</w:t>
      </w:r>
      <w:r w:rsidRPr="0031440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відмальовуючи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контури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lastRenderedPageBreak/>
        <w:t>мішені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згенерованих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точки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виявлених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контактів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перегляду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світу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B1F1BA8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F037E7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6.2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внутрішній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31440A">
        <w:rPr>
          <w:rFonts w:ascii="Times New Roman" w:hAnsi="Times New Roman" w:cs="Times New Roman"/>
          <w:sz w:val="28"/>
          <w:szCs w:val="28"/>
        </w:rPr>
        <w:t>)</w:t>
      </w:r>
    </w:p>
    <w:p w14:paraId="69855978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43B0C3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взаємодія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компонентами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макросах та делегатах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31440A">
        <w:rPr>
          <w:rFonts w:ascii="Times New Roman" w:hAnsi="Times New Roman" w:cs="Times New Roman"/>
          <w:sz w:val="28"/>
          <w:szCs w:val="28"/>
        </w:rPr>
        <w:t xml:space="preserve">.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синхронізації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базовим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рушієм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компонент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підписується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подію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OnComponentHit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примітива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фіксувати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випадки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коли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Chaos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самостійно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реєструє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зіткнення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3A3725C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ядро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два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ключові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PackRaysToSimdBatches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підготовки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IntersectRaysWithTriangleAVX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2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77C6FD3A" w14:textId="759797B2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Передача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телеметрії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до логгера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константні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посилання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структуру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FTestRunTelemetry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гарантує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цілісність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переміщенні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фоновий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потік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03A698F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C6C361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</w:rPr>
        <w:t>7 ВИМОГИ ДО ПРОГРАМНОГО ТА АПАРАТНОГО ЗАБЕЗПЕЧЕННЯ</w:t>
      </w:r>
    </w:p>
    <w:p w14:paraId="52499326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7.1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</w:p>
    <w:p w14:paraId="4BD5355B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ED9421" w14:textId="6B9EF2CB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система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глибоко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інтегрована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конвеєр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середовищем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скомпільований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проект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Вимагається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операційна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система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1440A">
        <w:rPr>
          <w:rFonts w:ascii="Times New Roman" w:hAnsi="Times New Roman" w:cs="Times New Roman"/>
          <w:sz w:val="28"/>
          <w:szCs w:val="28"/>
        </w:rPr>
        <w:t xml:space="preserve"> 10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1440A">
        <w:rPr>
          <w:rFonts w:ascii="Times New Roman" w:hAnsi="Times New Roman" w:cs="Times New Roman"/>
          <w:sz w:val="28"/>
          <w:szCs w:val="28"/>
        </w:rPr>
        <w:t xml:space="preserve"> 11,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оптимізована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мінімізації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фонових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можуть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вплинути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чистоту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вимірювань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кадру.</w:t>
      </w:r>
    </w:p>
    <w:p w14:paraId="5E70813A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614AAB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7.2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</w:p>
    <w:p w14:paraId="40D361CA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588BC8" w14:textId="107A59CA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модифікації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коду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необхідне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встановлене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версії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5.7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новішої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31440A">
        <w:rPr>
          <w:rFonts w:ascii="Times New Roman" w:hAnsi="Times New Roman" w:cs="Times New Roman"/>
          <w:sz w:val="28"/>
          <w:szCs w:val="28"/>
        </w:rPr>
        <w:t xml:space="preserve">Також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потрібне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інтегроване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Pr="0031440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1440A">
        <w:rPr>
          <w:rFonts w:ascii="Times New Roman" w:hAnsi="Times New Roman" w:cs="Times New Roman"/>
          <w:sz w:val="28"/>
          <w:szCs w:val="28"/>
        </w:rPr>
        <w:t xml:space="preserve"> 2022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JetBrains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Rider</w:t>
      </w:r>
      <w:r w:rsidRPr="0031440A">
        <w:rPr>
          <w:rFonts w:ascii="Times New Roman" w:hAnsi="Times New Roman" w:cs="Times New Roman"/>
          <w:sz w:val="28"/>
          <w:szCs w:val="28"/>
        </w:rPr>
        <w:t xml:space="preserve">, разом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набором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інструментів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компілятора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MSVC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1440A">
        <w:rPr>
          <w:rFonts w:ascii="Times New Roman" w:hAnsi="Times New Roman" w:cs="Times New Roman"/>
          <w:sz w:val="28"/>
          <w:szCs w:val="28"/>
        </w:rPr>
        <w:t xml:space="preserve">143,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lastRenderedPageBreak/>
        <w:t>коректно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трансляцію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440A">
        <w:rPr>
          <w:rFonts w:ascii="Times New Roman" w:hAnsi="Times New Roman" w:cs="Times New Roman"/>
          <w:sz w:val="28"/>
          <w:szCs w:val="28"/>
        </w:rPr>
        <w:t xml:space="preserve">++ коду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низькорівневих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апаратних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інтринсиків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34862187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F21ECB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7.3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Вимоги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апаратного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</w:p>
    <w:p w14:paraId="08962200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F750AC" w14:textId="56940BD1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Ефективна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робота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суворо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вимагає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наявності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64-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розрядного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багатоядерного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центрального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на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апаратному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підтримує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розширених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векторних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інструкцій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2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Ultra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7/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9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сучасних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поколінь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аналогічні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AMD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Мінімальний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обсяг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становить 16 ГБ,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проте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комфортної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інструментами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профілювання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Insights</w:t>
      </w:r>
      <w:r w:rsidRPr="0031440A">
        <w:rPr>
          <w:rFonts w:ascii="Times New Roman" w:hAnsi="Times New Roman" w:cs="Times New Roman"/>
          <w:sz w:val="28"/>
          <w:szCs w:val="28"/>
        </w:rPr>
        <w:t xml:space="preserve"> рекомендовано 32 ГБ.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дискретної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потужної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інтегрованої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графічної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необхідна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підтримання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стабільної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частоти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рендерингу (не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менше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60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кадрів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секунду) з метою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ізоляції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потоку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графічних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затримок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475C6F8F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B760B3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ТЕХНОЛОГІЙ</w:t>
      </w:r>
    </w:p>
    <w:p w14:paraId="732249C6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випробувального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стенду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ядра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стек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1EA318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Pr="0031440A">
        <w:rPr>
          <w:rFonts w:ascii="Times New Roman" w:hAnsi="Times New Roman" w:cs="Times New Roman"/>
          <w:sz w:val="28"/>
          <w:szCs w:val="28"/>
        </w:rPr>
        <w:t>Мова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програмування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++20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нативна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досягнення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максимальної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швидкодії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21FEC3CC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Базове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середовище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Ігровий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рушій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5.7.</w:t>
      </w:r>
    </w:p>
    <w:p w14:paraId="4DAA255E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підсистема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Chaos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Physics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C66B11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Оптимізація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обчислень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Intel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AVX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2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Intrinsic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functions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пряме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управління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256-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бітними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регістрами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YMM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DDEA83C" w14:textId="264F3C3B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Компілятор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++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Compiler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MSVC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143).</w:t>
      </w:r>
    </w:p>
    <w:p w14:paraId="102CA854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FEE4DE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F39014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689F83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668E24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2E3CD8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9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ВСТАНОВЛЕННЯ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ТА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ЗАПУСКУ</w:t>
      </w:r>
    </w:p>
    <w:p w14:paraId="12CD6C48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9.1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проект</w:t>
      </w:r>
    </w:p>
    <w:p w14:paraId="7188D344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E8BFCB" w14:textId="6DBFC8D7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розгортання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скопіювати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вихідного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коду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заголовні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Pr="0031440A">
        <w:rPr>
          <w:rFonts w:ascii="Times New Roman" w:hAnsi="Times New Roman" w:cs="Times New Roman"/>
          <w:sz w:val="28"/>
          <w:szCs w:val="28"/>
        </w:rPr>
        <w:t>до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папки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Source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вашого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++ </w:t>
      </w:r>
      <w:r w:rsidRPr="0031440A">
        <w:rPr>
          <w:rFonts w:ascii="Times New Roman" w:hAnsi="Times New Roman" w:cs="Times New Roman"/>
          <w:sz w:val="28"/>
          <w:szCs w:val="28"/>
        </w:rPr>
        <w:t>проекту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згенерувати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файли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проекту для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Generate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files</w:t>
      </w:r>
      <w:r w:rsidRPr="0031440A">
        <w:rPr>
          <w:rFonts w:ascii="Times New Roman" w:hAnsi="Times New Roman" w:cs="Times New Roman"/>
          <w:sz w:val="28"/>
          <w:szCs w:val="28"/>
        </w:rPr>
        <w:t xml:space="preserve">) через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контекстне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меню </w:t>
      </w:r>
      <w:proofErr w:type="gramStart"/>
      <w:r w:rsidRPr="0031440A">
        <w:rPr>
          <w:rFonts w:ascii="Times New Roman" w:hAnsi="Times New Roman" w:cs="Times New Roman"/>
          <w:sz w:val="28"/>
          <w:szCs w:val="28"/>
        </w:rPr>
        <w:t>файлу .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uproject</w:t>
      </w:r>
      <w:proofErr w:type="spellEnd"/>
      <w:proofErr w:type="gram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27310A21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63C8E6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9.2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Компіляція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та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сцени</w:t>
      </w:r>
      <w:proofErr w:type="spellEnd"/>
    </w:p>
    <w:p w14:paraId="746FED1C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1298DA" w14:textId="0D1EDF79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Проект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скомпілювати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конфігурації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успішної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компіляції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запуску редактора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розмістити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сцені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об’єкт-мішень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31440A">
        <w:rPr>
          <w:rFonts w:ascii="Times New Roman" w:hAnsi="Times New Roman" w:cs="Times New Roman"/>
          <w:sz w:val="28"/>
          <w:szCs w:val="28"/>
        </w:rPr>
        <w:t xml:space="preserve">) та актор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AExperimentalTestLauncher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панелі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налаштувань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пускача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слід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вказати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тестового снаряда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повинен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містити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UAdvancedCollisionComponent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напрямок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пострілу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осі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обертання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параметри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E2A98FF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239A5A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9.3 Запуск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експерименту</w:t>
      </w:r>
      <w:proofErr w:type="spellEnd"/>
    </w:p>
    <w:p w14:paraId="671A2419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7EAF52" w14:textId="0FE53475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Запуск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автоматизованого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ініціюється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натисканням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кнопки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Play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Editor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PIE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). </w:t>
      </w:r>
      <w:r w:rsidRPr="0031440A">
        <w:rPr>
          <w:rFonts w:ascii="Times New Roman" w:hAnsi="Times New Roman" w:cs="Times New Roman"/>
          <w:sz w:val="28"/>
          <w:szCs w:val="28"/>
        </w:rPr>
        <w:t xml:space="preserve">Система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почне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циклічний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снарядів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виводячи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статус 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екран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завершення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проходження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матриці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будуть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автоматично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збережені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440A">
        <w:rPr>
          <w:rFonts w:ascii="Times New Roman" w:hAnsi="Times New Roman" w:cs="Times New Roman"/>
          <w:sz w:val="28"/>
          <w:szCs w:val="28"/>
        </w:rPr>
        <w:t>у папку</w:t>
      </w:r>
      <w:proofErr w:type="gram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Saved</w:t>
      </w:r>
      <w:r w:rsidRPr="0031440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SavedGames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поточного проекту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вигляді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файлу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CSV</w:t>
      </w:r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подальшого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0759B7F0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9A443C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>10 МЕТРИКИ ТА МЕТОДОЛОГІЯ ВИМІРЮВАНЬ</w:t>
      </w:r>
    </w:p>
    <w:p w14:paraId="2FD168C5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103438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об’єктивної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оцінки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ефективності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алгоритмів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система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збирає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аналізує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набір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кількісних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метрик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8C5C920" w14:textId="07F54978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lastRenderedPageBreak/>
        <w:t>Головним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критерієм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надійності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тунелювання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розраховується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відношення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кількості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незареєстрованих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але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фактично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здійснених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перетинів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загальної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кількості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запусків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tunnel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missed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total</m:t>
            </m:r>
          </m:sub>
        </m:sSub>
      </m:oMath>
      <w:r w:rsidRPr="003144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BB6D44D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Коефіцієнт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хибних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спрацювань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описує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консервативність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  <w:lang w:val="en-US"/>
        </w:rPr>
        <w:t xml:space="preserve"> методу і визначається відношенням кількості фантомних контактів до всіх зафіксованих алгоритмом подій: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false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false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/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detected</m:t>
            </m:r>
          </m:sub>
        </m:sSub>
      </m:oMath>
      <w:r w:rsidRPr="0031440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05FB22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Швидкодія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ядра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оцінюється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таймерів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платформи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вузької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фази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фізичного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кадру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вимірюється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мікросекундах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solve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end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start</m:t>
            </m:r>
          </m:sub>
        </m:sSub>
      </m:oMath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3C18CB9C" w14:textId="29C4D401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Споживання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оперативної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вимірюється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в байтах і розраховується як сумарний обсяг локальних кешів, необхідних для підтримки структур даних поточного алгоритму. Для оптимізації роботи з пам’яттю використовується оцінка просторової щільності, що визначає відношення кількості згенерованих променів до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площі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поверхні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геометричного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проксі-об’єкта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0A2C3103" w14:textId="77777777" w:rsidR="002A1CEA" w:rsidRPr="002A1CEA" w:rsidRDefault="002A1CE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52B9AB" w14:textId="77777777" w:rsidR="002A1CEA" w:rsidRPr="002A1CE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СТРУКТУРИ</w:t>
      </w:r>
      <w:r w:rsidRPr="002A1CE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A1CEA">
        <w:rPr>
          <w:rFonts w:ascii="Times New Roman" w:hAnsi="Times New Roman" w:cs="Times New Roman"/>
          <w:b/>
          <w:bCs/>
          <w:sz w:val="28"/>
          <w:szCs w:val="28"/>
        </w:rPr>
        <w:t>ДАНИХ</w:t>
      </w:r>
    </w:p>
    <w:p w14:paraId="5CB818E2" w14:textId="77777777" w:rsid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9AF05B" w14:textId="77777777" w:rsid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t>Для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ідеальної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локальності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у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кеші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процесора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Cache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архітектура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побудована</w:t>
      </w:r>
      <w:proofErr w:type="spellEnd"/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за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</w:rPr>
        <w:t>принципами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Oriented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Design</w:t>
      </w:r>
      <w:r w:rsidRPr="002A1CEA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B3A3E50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FSimdRayBatch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є фундаментальною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одиницею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системі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розроблена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принципом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Structure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r w:rsidRPr="0031440A">
        <w:rPr>
          <w:rFonts w:ascii="Times New Roman" w:hAnsi="Times New Roman" w:cs="Times New Roman"/>
          <w:sz w:val="28"/>
          <w:szCs w:val="28"/>
          <w:lang w:val="en-US"/>
        </w:rPr>
        <w:t>Arrays</w:t>
      </w:r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SoA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) і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жорстке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апаратне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вирівнювання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пам’яті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межею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32 байт.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Замість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об’єктів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структура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агрегує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просторові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початку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кінця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відразу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восьми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променів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безперервні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паралельні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масиви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чисел з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плаваючою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крапкою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завантажувати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регістри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обчислювального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пристрою.</w:t>
      </w:r>
    </w:p>
    <w:p w14:paraId="30F00A6B" w14:textId="77777777" w:rsidR="002A1CEA" w:rsidRPr="002A1CE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440A"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FExtractedTriangle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мінімалістичне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геометрії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статичної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перешкоди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утримує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три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вектори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світових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координат вершин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полігона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відкидаючи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всю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надлишкову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метаінформацію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нормалі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текстурні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координати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характерна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рушія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1E47EBF4" w14:textId="05267F58" w:rsidR="0031440A" w:rsidRDefault="0031440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440A">
        <w:rPr>
          <w:rFonts w:ascii="Times New Roman" w:hAnsi="Times New Roman" w:cs="Times New Roman"/>
          <w:sz w:val="28"/>
          <w:szCs w:val="28"/>
        </w:rPr>
        <w:lastRenderedPageBreak/>
        <w:t xml:space="preserve">Структура </w:t>
      </w:r>
      <w:proofErr w:type="spellStart"/>
      <w:r w:rsidRPr="0031440A">
        <w:rPr>
          <w:rFonts w:ascii="Times New Roman" w:hAnsi="Times New Roman" w:cs="Times New Roman"/>
          <w:sz w:val="28"/>
          <w:szCs w:val="28"/>
          <w:lang w:val="en-US"/>
        </w:rPr>
        <w:t>FTestRunTelemetry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використовується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ізольований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знімок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передачі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метрик до фонового потоку логгера. Вона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скалярні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поля,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ідентифікатор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тесту,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налаштування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швидкостей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час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логічні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прапорці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результатів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аналізу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гарантуючи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потокобезпечність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процесу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440A">
        <w:rPr>
          <w:rFonts w:ascii="Times New Roman" w:hAnsi="Times New Roman" w:cs="Times New Roman"/>
          <w:sz w:val="28"/>
          <w:szCs w:val="28"/>
        </w:rPr>
        <w:t>телеметрії</w:t>
      </w:r>
      <w:proofErr w:type="spellEnd"/>
      <w:r w:rsidRPr="0031440A">
        <w:rPr>
          <w:rFonts w:ascii="Times New Roman" w:hAnsi="Times New Roman" w:cs="Times New Roman"/>
          <w:sz w:val="28"/>
          <w:szCs w:val="28"/>
        </w:rPr>
        <w:t>.</w:t>
      </w:r>
    </w:p>
    <w:p w14:paraId="54ADB296" w14:textId="77777777" w:rsidR="002A1CEA" w:rsidRPr="002A1CEA" w:rsidRDefault="002A1CEA" w:rsidP="003144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339FAB" w14:textId="77777777" w:rsidR="0031440A" w:rsidRDefault="0031440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A1CEA">
        <w:rPr>
          <w:rFonts w:ascii="Times New Roman" w:hAnsi="Times New Roman" w:cs="Times New Roman"/>
          <w:b/>
          <w:bCs/>
          <w:sz w:val="28"/>
          <w:szCs w:val="28"/>
        </w:rPr>
        <w:t>12 ВІДОМОСТІ ПРО ВЕРСІЇ ТА ЗМІНИ</w:t>
      </w:r>
    </w:p>
    <w:p w14:paraId="40F57E96" w14:textId="77777777" w:rsidR="002A1CEA" w:rsidRDefault="002A1CEA" w:rsidP="002A1CEA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4"/>
        <w:gridCol w:w="2534"/>
        <w:gridCol w:w="2534"/>
        <w:gridCol w:w="2535"/>
      </w:tblGrid>
      <w:tr w:rsidR="002A1CEA" w14:paraId="3F1CC9DD" w14:textId="77777777" w:rsidTr="002A1CEA">
        <w:tc>
          <w:tcPr>
            <w:tcW w:w="2534" w:type="dxa"/>
          </w:tcPr>
          <w:p w14:paraId="75E6AC7F" w14:textId="378C14B7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Версія</w:t>
            </w:r>
            <w:proofErr w:type="spellEnd"/>
          </w:p>
        </w:tc>
        <w:tc>
          <w:tcPr>
            <w:tcW w:w="2534" w:type="dxa"/>
          </w:tcPr>
          <w:p w14:paraId="2D7480E5" w14:textId="3131F2E8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534" w:type="dxa"/>
          </w:tcPr>
          <w:p w14:paraId="6981954D" w14:textId="70A2F7D6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Автор</w:t>
            </w:r>
          </w:p>
        </w:tc>
        <w:tc>
          <w:tcPr>
            <w:tcW w:w="2535" w:type="dxa"/>
          </w:tcPr>
          <w:p w14:paraId="2B498916" w14:textId="5181FA21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Опис</w:t>
            </w:r>
            <w:proofErr w:type="spellEnd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змін</w:t>
            </w:r>
            <w:proofErr w:type="spellEnd"/>
          </w:p>
        </w:tc>
      </w:tr>
      <w:tr w:rsidR="002A1CEA" w14:paraId="4998C95D" w14:textId="77777777" w:rsidTr="002A1CEA">
        <w:tc>
          <w:tcPr>
            <w:tcW w:w="2534" w:type="dxa"/>
          </w:tcPr>
          <w:p w14:paraId="4E78F7F4" w14:textId="06892206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1.0.0</w:t>
            </w:r>
          </w:p>
        </w:tc>
        <w:tc>
          <w:tcPr>
            <w:tcW w:w="2534" w:type="dxa"/>
          </w:tcPr>
          <w:p w14:paraId="11CD2F39" w14:textId="3D7D7C89" w:rsidR="002A1CEA" w:rsidRPr="002A1CEA" w:rsidRDefault="002A1CEA" w:rsidP="002A1CEA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2534" w:type="dxa"/>
          </w:tcPr>
          <w:p w14:paraId="0799608C" w14:textId="53645927" w:rsidR="002A1CEA" w:rsidRPr="002A1CEA" w:rsidRDefault="002A1CEA" w:rsidP="002A1CE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Черепко</w:t>
            </w:r>
            <w:proofErr w:type="spellEnd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 xml:space="preserve"> Є. Ю.</w:t>
            </w:r>
          </w:p>
        </w:tc>
        <w:tc>
          <w:tcPr>
            <w:tcW w:w="2535" w:type="dxa"/>
          </w:tcPr>
          <w:p w14:paraId="5B78E19B" w14:textId="77777777" w:rsidR="002A1CEA" w:rsidRPr="002A1CEA" w:rsidRDefault="002A1CEA" w:rsidP="002A1CEA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Початкова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версія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Реалізація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математичного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SIMD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алгоритму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генерації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променів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Фібоначчі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компонента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інтеграції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Chaos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Physics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та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модуля</w:t>
            </w:r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збору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1440A">
              <w:rPr>
                <w:rFonts w:ascii="Times New Roman" w:hAnsi="Times New Roman" w:cs="Times New Roman"/>
                <w:sz w:val="28"/>
                <w:szCs w:val="28"/>
              </w:rPr>
              <w:t>телеметрії</w:t>
            </w:r>
            <w:proofErr w:type="spellEnd"/>
            <w:r w:rsidRPr="002A1C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22198F3D" w14:textId="77777777" w:rsidR="002A1CEA" w:rsidRDefault="002A1CEA" w:rsidP="002A1CEA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74DCAFAE" w14:textId="77777777" w:rsidR="002A1CEA" w:rsidRPr="002A1CEA" w:rsidRDefault="002A1CEA" w:rsidP="002A1C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bookmarkEnd w:id="0"/>
    <w:p w14:paraId="3DD33C75" w14:textId="26A90693" w:rsidR="0018502A" w:rsidRPr="002A1CEA" w:rsidRDefault="0018502A" w:rsidP="002A1CE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18502A" w:rsidRPr="002A1CEA" w:rsidSect="00BC3AA8">
      <w:headerReference w:type="default" r:id="rId8"/>
      <w:headerReference w:type="first" r:id="rId9"/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1373C" w14:textId="77777777" w:rsidR="0071625B" w:rsidRDefault="0071625B">
      <w:pPr>
        <w:spacing w:after="0" w:line="240" w:lineRule="auto"/>
      </w:pPr>
      <w:r>
        <w:separator/>
      </w:r>
    </w:p>
    <w:p w14:paraId="34A0A9BA" w14:textId="77777777" w:rsidR="0071625B" w:rsidRDefault="0071625B"/>
  </w:endnote>
  <w:endnote w:type="continuationSeparator" w:id="0">
    <w:p w14:paraId="080B6D8E" w14:textId="77777777" w:rsidR="0071625B" w:rsidRDefault="0071625B">
      <w:pPr>
        <w:spacing w:after="0" w:line="240" w:lineRule="auto"/>
      </w:pPr>
      <w:r>
        <w:continuationSeparator/>
      </w:r>
    </w:p>
    <w:p w14:paraId="3976A213" w14:textId="77777777" w:rsidR="0071625B" w:rsidRDefault="007162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3A7D7" w14:textId="77777777" w:rsidR="0071625B" w:rsidRDefault="0071625B">
      <w:pPr>
        <w:spacing w:after="0" w:line="240" w:lineRule="auto"/>
      </w:pPr>
      <w:r>
        <w:separator/>
      </w:r>
    </w:p>
    <w:p w14:paraId="7F6ACAF4" w14:textId="77777777" w:rsidR="0071625B" w:rsidRDefault="0071625B"/>
  </w:footnote>
  <w:footnote w:type="continuationSeparator" w:id="0">
    <w:p w14:paraId="6E24AA40" w14:textId="77777777" w:rsidR="0071625B" w:rsidRDefault="0071625B">
      <w:pPr>
        <w:spacing w:after="0" w:line="240" w:lineRule="auto"/>
      </w:pPr>
      <w:r>
        <w:continuationSeparator/>
      </w:r>
    </w:p>
    <w:p w14:paraId="0FA445E6" w14:textId="77777777" w:rsidR="0071625B" w:rsidRDefault="007162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9629354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color w:val="000000" w:themeColor="text1"/>
        <w:sz w:val="24"/>
        <w:szCs w:val="24"/>
      </w:rPr>
    </w:sdtEndPr>
    <w:sdtContent>
      <w:p w14:paraId="4880D8AE" w14:textId="77777777" w:rsidR="00443F73" w:rsidRPr="00A07A58" w:rsidRDefault="00443F73" w:rsidP="00F6171B">
        <w:pPr>
          <w:pStyle w:val="Header"/>
          <w:jc w:val="right"/>
          <w:rPr>
            <w:rFonts w:ascii="Times New Roman" w:hAnsi="Times New Roman" w:cs="Times New Roman"/>
            <w:color w:val="000000" w:themeColor="text1"/>
            <w:sz w:val="24"/>
            <w:szCs w:val="24"/>
          </w:rPr>
        </w:pPr>
        <w:r w:rsidRPr="00A07A58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begin"/>
        </w:r>
        <w:r w:rsidRPr="00A07A58">
          <w:rPr>
            <w:rFonts w:ascii="Times New Roman" w:hAnsi="Times New Roman" w:cs="Times New Roman"/>
            <w:color w:val="000000" w:themeColor="text1"/>
            <w:sz w:val="24"/>
            <w:szCs w:val="24"/>
          </w:rPr>
          <w:instrText>PAGE   \* MERGEFORMAT</w:instrText>
        </w:r>
        <w:r w:rsidRPr="00A07A58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separate"/>
        </w:r>
        <w:r w:rsidR="00B216D9" w:rsidRPr="00B216D9">
          <w:rPr>
            <w:rFonts w:cs="Times New Roman"/>
            <w:noProof/>
            <w:color w:val="000000" w:themeColor="text1"/>
            <w:sz w:val="24"/>
            <w:szCs w:val="24"/>
          </w:rPr>
          <w:t>8</w:t>
        </w:r>
        <w:r w:rsidRPr="00A07A58">
          <w:rPr>
            <w:rFonts w:ascii="Times New Roman" w:hAnsi="Times New Roman" w:cs="Times New Roman"/>
            <w:color w:val="000000" w:themeColor="text1"/>
            <w:sz w:val="24"/>
            <w:szCs w:val="24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761BC" w14:textId="77777777" w:rsidR="00443F73" w:rsidRPr="00690357" w:rsidRDefault="00443F73" w:rsidP="00C36721">
    <w:pPr>
      <w:pStyle w:val="Header"/>
      <w:tabs>
        <w:tab w:val="left" w:pos="5670"/>
      </w:tabs>
      <w:rPr>
        <w:rFonts w:ascii="Times New Roman" w:hAnsi="Times New Roman" w:cs="Times New Roman"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1F42B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</w:rPr>
    </w:lvl>
  </w:abstractNum>
  <w:abstractNum w:abstractNumId="1" w15:restartNumberingAfterBreak="0">
    <w:nsid w:val="0000A991"/>
    <w:multiLevelType w:val="multilevel"/>
    <w:tmpl w:val="40C406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6603D00"/>
    <w:lvl w:ilvl="0">
      <w:start w:val="1"/>
      <w:numFmt w:val="decimal"/>
      <w:lvlText w:val="%1."/>
      <w:lvlJc w:val="left"/>
      <w:pPr>
        <w:ind w:left="10283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711"/>
    <w:multiLevelType w:val="multilevel"/>
    <w:tmpl w:val="40C406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0C115B0"/>
    <w:multiLevelType w:val="hybridMultilevel"/>
    <w:tmpl w:val="53680F48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3A861B6"/>
    <w:multiLevelType w:val="hybridMultilevel"/>
    <w:tmpl w:val="95FEA0FE"/>
    <w:lvl w:ilvl="0" w:tplc="D32A7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8BE1C8D"/>
    <w:multiLevelType w:val="hybridMultilevel"/>
    <w:tmpl w:val="3A70282C"/>
    <w:lvl w:ilvl="0" w:tplc="25906B0A">
      <w:start w:val="1"/>
      <w:numFmt w:val="decimal"/>
      <w:lvlText w:val="%1."/>
      <w:lvlJc w:val="left"/>
      <w:pPr>
        <w:ind w:left="720" w:hanging="360"/>
      </w:pPr>
      <w:rPr>
        <w:rFonts w:hint="default"/>
        <w:spacing w:val="0"/>
        <w:w w:val="100"/>
        <w:position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BE5F85"/>
    <w:multiLevelType w:val="singleLevel"/>
    <w:tmpl w:val="859E9C4E"/>
    <w:lvl w:ilvl="0">
      <w:start w:val="1"/>
      <w:numFmt w:val="bullet"/>
      <w:pStyle w:val="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E6E566F"/>
    <w:multiLevelType w:val="multilevel"/>
    <w:tmpl w:val="62A49BCA"/>
    <w:lvl w:ilvl="0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0E7C5107"/>
    <w:multiLevelType w:val="hybridMultilevel"/>
    <w:tmpl w:val="784C5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C4642D"/>
    <w:multiLevelType w:val="hybridMultilevel"/>
    <w:tmpl w:val="DF182250"/>
    <w:lvl w:ilvl="0" w:tplc="7FB849CA">
      <w:start w:val="1"/>
      <w:numFmt w:val="bullet"/>
      <w:lvlText w:val=""/>
      <w:lvlJc w:val="left"/>
      <w:pPr>
        <w:ind w:left="1429" w:hanging="360"/>
      </w:pPr>
      <w:rPr>
        <w:rFonts w:ascii="Symbol" w:eastAsia="Calibri" w:hAnsi="Symbol" w:cs="Times New Roman" w:hint="default"/>
        <w:w w:val="100"/>
        <w:sz w:val="28"/>
        <w:szCs w:val="28"/>
        <w:lang w:val="uk-UA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991319"/>
    <w:multiLevelType w:val="hybridMultilevel"/>
    <w:tmpl w:val="0826FC0A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859AA"/>
    <w:multiLevelType w:val="multilevel"/>
    <w:tmpl w:val="1982D63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92F66D3"/>
    <w:multiLevelType w:val="hybridMultilevel"/>
    <w:tmpl w:val="E3B666C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A3C28A8"/>
    <w:multiLevelType w:val="hybridMultilevel"/>
    <w:tmpl w:val="FD4AB8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C0266"/>
    <w:multiLevelType w:val="singleLevel"/>
    <w:tmpl w:val="149CE9FE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</w:abstractNum>
  <w:abstractNum w:abstractNumId="16" w15:restartNumberingAfterBreak="0">
    <w:nsid w:val="235F32B6"/>
    <w:multiLevelType w:val="hybridMultilevel"/>
    <w:tmpl w:val="4B7C5B34"/>
    <w:lvl w:ilvl="0" w:tplc="30F445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5706DEC"/>
    <w:multiLevelType w:val="hybridMultilevel"/>
    <w:tmpl w:val="02F25BC8"/>
    <w:lvl w:ilvl="0" w:tplc="84F2D22E">
      <w:start w:val="1"/>
      <w:numFmt w:val="russianLower"/>
      <w:lvlText w:val="%1)"/>
      <w:lvlJc w:val="left"/>
      <w:pPr>
        <w:ind w:left="1428" w:hanging="360"/>
      </w:pPr>
      <w:rPr>
        <w:rFonts w:hint="default"/>
      </w:rPr>
    </w:lvl>
    <w:lvl w:ilvl="1" w:tplc="73260C8C">
      <w:start w:val="1"/>
      <w:numFmt w:val="decimal"/>
      <w:lvlText w:val="%2."/>
      <w:lvlJc w:val="left"/>
      <w:pPr>
        <w:ind w:left="2868" w:hanging="108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28EB74BB"/>
    <w:multiLevelType w:val="hybridMultilevel"/>
    <w:tmpl w:val="DDB60A4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2E7F6A3E"/>
    <w:multiLevelType w:val="hybridMultilevel"/>
    <w:tmpl w:val="3864AB04"/>
    <w:lvl w:ilvl="0" w:tplc="3B08F5FE">
      <w:start w:val="1"/>
      <w:numFmt w:val="decimal"/>
      <w:lvlText w:val="%1."/>
      <w:lvlJc w:val="left"/>
      <w:pPr>
        <w:ind w:left="218" w:hanging="56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DAAC92A4">
      <w:numFmt w:val="bullet"/>
      <w:lvlText w:val="•"/>
      <w:lvlJc w:val="left"/>
      <w:pPr>
        <w:ind w:left="1230" w:hanging="567"/>
      </w:pPr>
      <w:rPr>
        <w:lang w:val="uk-UA" w:eastAsia="en-US" w:bidi="ar-SA"/>
      </w:rPr>
    </w:lvl>
    <w:lvl w:ilvl="2" w:tplc="1C4E1E82">
      <w:numFmt w:val="bullet"/>
      <w:lvlText w:val="•"/>
      <w:lvlJc w:val="left"/>
      <w:pPr>
        <w:ind w:left="2241" w:hanging="567"/>
      </w:pPr>
      <w:rPr>
        <w:lang w:val="uk-UA" w:eastAsia="en-US" w:bidi="ar-SA"/>
      </w:rPr>
    </w:lvl>
    <w:lvl w:ilvl="3" w:tplc="E32EFACE">
      <w:numFmt w:val="bullet"/>
      <w:lvlText w:val="•"/>
      <w:lvlJc w:val="left"/>
      <w:pPr>
        <w:ind w:left="3251" w:hanging="567"/>
      </w:pPr>
      <w:rPr>
        <w:lang w:val="uk-UA" w:eastAsia="en-US" w:bidi="ar-SA"/>
      </w:rPr>
    </w:lvl>
    <w:lvl w:ilvl="4" w:tplc="71FAF04E">
      <w:numFmt w:val="bullet"/>
      <w:lvlText w:val="•"/>
      <w:lvlJc w:val="left"/>
      <w:pPr>
        <w:ind w:left="4262" w:hanging="567"/>
      </w:pPr>
      <w:rPr>
        <w:lang w:val="uk-UA" w:eastAsia="en-US" w:bidi="ar-SA"/>
      </w:rPr>
    </w:lvl>
    <w:lvl w:ilvl="5" w:tplc="A470F3D4">
      <w:numFmt w:val="bullet"/>
      <w:lvlText w:val="•"/>
      <w:lvlJc w:val="left"/>
      <w:pPr>
        <w:ind w:left="5273" w:hanging="567"/>
      </w:pPr>
      <w:rPr>
        <w:lang w:val="uk-UA" w:eastAsia="en-US" w:bidi="ar-SA"/>
      </w:rPr>
    </w:lvl>
    <w:lvl w:ilvl="6" w:tplc="D1265F90">
      <w:numFmt w:val="bullet"/>
      <w:lvlText w:val="•"/>
      <w:lvlJc w:val="left"/>
      <w:pPr>
        <w:ind w:left="6283" w:hanging="567"/>
      </w:pPr>
      <w:rPr>
        <w:lang w:val="uk-UA" w:eastAsia="en-US" w:bidi="ar-SA"/>
      </w:rPr>
    </w:lvl>
    <w:lvl w:ilvl="7" w:tplc="7B365276">
      <w:numFmt w:val="bullet"/>
      <w:lvlText w:val="•"/>
      <w:lvlJc w:val="left"/>
      <w:pPr>
        <w:ind w:left="7294" w:hanging="567"/>
      </w:pPr>
      <w:rPr>
        <w:lang w:val="uk-UA" w:eastAsia="en-US" w:bidi="ar-SA"/>
      </w:rPr>
    </w:lvl>
    <w:lvl w:ilvl="8" w:tplc="FD8ECA22">
      <w:numFmt w:val="bullet"/>
      <w:lvlText w:val="•"/>
      <w:lvlJc w:val="left"/>
      <w:pPr>
        <w:ind w:left="8305" w:hanging="567"/>
      </w:pPr>
      <w:rPr>
        <w:lang w:val="uk-UA" w:eastAsia="en-US" w:bidi="ar-SA"/>
      </w:rPr>
    </w:lvl>
  </w:abstractNum>
  <w:abstractNum w:abstractNumId="20" w15:restartNumberingAfterBreak="0">
    <w:nsid w:val="2EC875AC"/>
    <w:multiLevelType w:val="multilevel"/>
    <w:tmpl w:val="D0640688"/>
    <w:lvl w:ilvl="0">
      <w:start w:val="1"/>
      <w:numFmt w:val="decimal"/>
      <w:suff w:val="space"/>
      <w:lvlText w:val="%1."/>
      <w:lvlJc w:val="left"/>
      <w:pPr>
        <w:ind w:left="10283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21" w15:restartNumberingAfterBreak="0">
    <w:nsid w:val="307E19AA"/>
    <w:multiLevelType w:val="multilevel"/>
    <w:tmpl w:val="46603D00"/>
    <w:lvl w:ilvl="0">
      <w:start w:val="1"/>
      <w:numFmt w:val="decimal"/>
      <w:lvlText w:val="%1."/>
      <w:lvlJc w:val="left"/>
      <w:pPr>
        <w:ind w:left="10283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09D2218"/>
    <w:multiLevelType w:val="hybridMultilevel"/>
    <w:tmpl w:val="3776F1AE"/>
    <w:lvl w:ilvl="0" w:tplc="04090011">
      <w:start w:val="1"/>
      <w:numFmt w:val="decimal"/>
      <w:lvlText w:val="%1)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3" w15:restartNumberingAfterBreak="0">
    <w:nsid w:val="317E7533"/>
    <w:multiLevelType w:val="hybridMultilevel"/>
    <w:tmpl w:val="6A723374"/>
    <w:lvl w:ilvl="0" w:tplc="9238F9D8"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31E3BB6"/>
    <w:multiLevelType w:val="hybridMultilevel"/>
    <w:tmpl w:val="F8BAC3AE"/>
    <w:lvl w:ilvl="0" w:tplc="D32A7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70B4F1D"/>
    <w:multiLevelType w:val="hybridMultilevel"/>
    <w:tmpl w:val="30466BC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3902DE"/>
    <w:multiLevelType w:val="multilevel"/>
    <w:tmpl w:val="40C406C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0542046"/>
    <w:multiLevelType w:val="multilevel"/>
    <w:tmpl w:val="93C4642A"/>
    <w:lvl w:ilvl="0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42003856"/>
    <w:multiLevelType w:val="hybridMultilevel"/>
    <w:tmpl w:val="FCCE2888"/>
    <w:lvl w:ilvl="0" w:tplc="6F7EBC86">
      <w:start w:val="1"/>
      <w:numFmt w:val="decimal"/>
      <w:lvlText w:val="%1."/>
      <w:lvlJc w:val="left"/>
      <w:pPr>
        <w:ind w:left="10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uk-UA" w:eastAsia="en-US" w:bidi="ar-SA"/>
      </w:rPr>
    </w:lvl>
    <w:lvl w:ilvl="1" w:tplc="0C9E75F6">
      <w:numFmt w:val="bullet"/>
      <w:lvlText w:val="•"/>
      <w:lvlJc w:val="left"/>
      <w:pPr>
        <w:ind w:left="1076" w:hanging="708"/>
      </w:pPr>
      <w:rPr>
        <w:rFonts w:hint="default"/>
        <w:lang w:val="uk-UA" w:eastAsia="en-US" w:bidi="ar-SA"/>
      </w:rPr>
    </w:lvl>
    <w:lvl w:ilvl="2" w:tplc="03BC7EE2">
      <w:numFmt w:val="bullet"/>
      <w:lvlText w:val="•"/>
      <w:lvlJc w:val="left"/>
      <w:pPr>
        <w:ind w:left="2053" w:hanging="708"/>
      </w:pPr>
      <w:rPr>
        <w:rFonts w:hint="default"/>
        <w:lang w:val="uk-UA" w:eastAsia="en-US" w:bidi="ar-SA"/>
      </w:rPr>
    </w:lvl>
    <w:lvl w:ilvl="3" w:tplc="1C7E9818">
      <w:numFmt w:val="bullet"/>
      <w:lvlText w:val="•"/>
      <w:lvlJc w:val="left"/>
      <w:pPr>
        <w:ind w:left="3029" w:hanging="708"/>
      </w:pPr>
      <w:rPr>
        <w:rFonts w:hint="default"/>
        <w:lang w:val="uk-UA" w:eastAsia="en-US" w:bidi="ar-SA"/>
      </w:rPr>
    </w:lvl>
    <w:lvl w:ilvl="4" w:tplc="78F6EA0A">
      <w:numFmt w:val="bullet"/>
      <w:lvlText w:val="•"/>
      <w:lvlJc w:val="left"/>
      <w:pPr>
        <w:ind w:left="4006" w:hanging="708"/>
      </w:pPr>
      <w:rPr>
        <w:rFonts w:hint="default"/>
        <w:lang w:val="uk-UA" w:eastAsia="en-US" w:bidi="ar-SA"/>
      </w:rPr>
    </w:lvl>
    <w:lvl w:ilvl="5" w:tplc="076CF5FC">
      <w:numFmt w:val="bullet"/>
      <w:lvlText w:val="•"/>
      <w:lvlJc w:val="left"/>
      <w:pPr>
        <w:ind w:left="4983" w:hanging="708"/>
      </w:pPr>
      <w:rPr>
        <w:rFonts w:hint="default"/>
        <w:lang w:val="uk-UA" w:eastAsia="en-US" w:bidi="ar-SA"/>
      </w:rPr>
    </w:lvl>
    <w:lvl w:ilvl="6" w:tplc="7DB646A2">
      <w:numFmt w:val="bullet"/>
      <w:lvlText w:val="•"/>
      <w:lvlJc w:val="left"/>
      <w:pPr>
        <w:ind w:left="5959" w:hanging="708"/>
      </w:pPr>
      <w:rPr>
        <w:rFonts w:hint="default"/>
        <w:lang w:val="uk-UA" w:eastAsia="en-US" w:bidi="ar-SA"/>
      </w:rPr>
    </w:lvl>
    <w:lvl w:ilvl="7" w:tplc="4AD091F8">
      <w:numFmt w:val="bullet"/>
      <w:lvlText w:val="•"/>
      <w:lvlJc w:val="left"/>
      <w:pPr>
        <w:ind w:left="6936" w:hanging="708"/>
      </w:pPr>
      <w:rPr>
        <w:rFonts w:hint="default"/>
        <w:lang w:val="uk-UA" w:eastAsia="en-US" w:bidi="ar-SA"/>
      </w:rPr>
    </w:lvl>
    <w:lvl w:ilvl="8" w:tplc="8152B13C">
      <w:numFmt w:val="bullet"/>
      <w:lvlText w:val="•"/>
      <w:lvlJc w:val="left"/>
      <w:pPr>
        <w:ind w:left="7913" w:hanging="708"/>
      </w:pPr>
      <w:rPr>
        <w:rFonts w:hint="default"/>
        <w:lang w:val="uk-UA" w:eastAsia="en-US" w:bidi="ar-SA"/>
      </w:rPr>
    </w:lvl>
  </w:abstractNum>
  <w:abstractNum w:abstractNumId="29" w15:restartNumberingAfterBreak="0">
    <w:nsid w:val="437D44B9"/>
    <w:multiLevelType w:val="hybridMultilevel"/>
    <w:tmpl w:val="A88448A4"/>
    <w:lvl w:ilvl="0" w:tplc="C3AAEF6C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66A2593"/>
    <w:multiLevelType w:val="hybridMultilevel"/>
    <w:tmpl w:val="82AA3BA8"/>
    <w:lvl w:ilvl="0" w:tplc="D32A79A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5A4C60"/>
    <w:multiLevelType w:val="hybridMultilevel"/>
    <w:tmpl w:val="84808A52"/>
    <w:lvl w:ilvl="0" w:tplc="7FB849CA">
      <w:start w:val="1"/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58203B"/>
    <w:multiLevelType w:val="multilevel"/>
    <w:tmpl w:val="49E68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144BC0"/>
    <w:multiLevelType w:val="hybridMultilevel"/>
    <w:tmpl w:val="45D0B3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634109"/>
    <w:multiLevelType w:val="hybridMultilevel"/>
    <w:tmpl w:val="84FE9A5E"/>
    <w:lvl w:ilvl="0" w:tplc="7FB849CA">
      <w:start w:val="1"/>
      <w:numFmt w:val="bullet"/>
      <w:lvlText w:val=""/>
      <w:lvlJc w:val="left"/>
      <w:pPr>
        <w:ind w:left="1068" w:hanging="360"/>
      </w:pPr>
      <w:rPr>
        <w:rFonts w:ascii="Symbol" w:eastAsia="Calibri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5" w15:restartNumberingAfterBreak="0">
    <w:nsid w:val="5C2D62EA"/>
    <w:multiLevelType w:val="hybridMultilevel"/>
    <w:tmpl w:val="E5D0DD6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F0E6ED4"/>
    <w:multiLevelType w:val="hybridMultilevel"/>
    <w:tmpl w:val="CE008F66"/>
    <w:lvl w:ilvl="0" w:tplc="CE4A96F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E4A96F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7468F9"/>
    <w:multiLevelType w:val="multilevel"/>
    <w:tmpl w:val="EDDA4A0A"/>
    <w:lvl w:ilvl="0">
      <w:start w:val="1"/>
      <w:numFmt w:val="decimal"/>
      <w:pStyle w:val="level1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Style1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041" w:hanging="133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8" w15:restartNumberingAfterBreak="0">
    <w:nsid w:val="64625C1D"/>
    <w:multiLevelType w:val="hybridMultilevel"/>
    <w:tmpl w:val="C6AEA124"/>
    <w:lvl w:ilvl="0" w:tplc="5F304548">
      <w:start w:val="1"/>
      <w:numFmt w:val="decimal"/>
      <w:lvlText w:val="%1."/>
      <w:lvlJc w:val="left"/>
      <w:pPr>
        <w:ind w:left="1211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AB87116"/>
    <w:multiLevelType w:val="hybridMultilevel"/>
    <w:tmpl w:val="646A9E18"/>
    <w:lvl w:ilvl="0" w:tplc="04090011">
      <w:start w:val="1"/>
      <w:numFmt w:val="decimal"/>
      <w:lvlText w:val="%1)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0" w15:restartNumberingAfterBreak="0">
    <w:nsid w:val="6FF0241B"/>
    <w:multiLevelType w:val="hybridMultilevel"/>
    <w:tmpl w:val="98D46EE8"/>
    <w:lvl w:ilvl="0" w:tplc="F200A008">
      <w:start w:val="1"/>
      <w:numFmt w:val="russianLower"/>
      <w:lvlText w:val="%1)"/>
      <w:lvlJc w:val="left"/>
      <w:pPr>
        <w:ind w:left="13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0" w:hanging="360"/>
      </w:pPr>
    </w:lvl>
    <w:lvl w:ilvl="2" w:tplc="0419001B" w:tentative="1">
      <w:start w:val="1"/>
      <w:numFmt w:val="lowerRoman"/>
      <w:lvlText w:val="%3."/>
      <w:lvlJc w:val="right"/>
      <w:pPr>
        <w:ind w:left="2790" w:hanging="180"/>
      </w:pPr>
    </w:lvl>
    <w:lvl w:ilvl="3" w:tplc="0419000F" w:tentative="1">
      <w:start w:val="1"/>
      <w:numFmt w:val="decimal"/>
      <w:lvlText w:val="%4."/>
      <w:lvlJc w:val="left"/>
      <w:pPr>
        <w:ind w:left="3510" w:hanging="360"/>
      </w:pPr>
    </w:lvl>
    <w:lvl w:ilvl="4" w:tplc="04190019" w:tentative="1">
      <w:start w:val="1"/>
      <w:numFmt w:val="lowerLetter"/>
      <w:lvlText w:val="%5."/>
      <w:lvlJc w:val="left"/>
      <w:pPr>
        <w:ind w:left="4230" w:hanging="360"/>
      </w:pPr>
    </w:lvl>
    <w:lvl w:ilvl="5" w:tplc="0419001B" w:tentative="1">
      <w:start w:val="1"/>
      <w:numFmt w:val="lowerRoman"/>
      <w:lvlText w:val="%6."/>
      <w:lvlJc w:val="right"/>
      <w:pPr>
        <w:ind w:left="4950" w:hanging="180"/>
      </w:pPr>
    </w:lvl>
    <w:lvl w:ilvl="6" w:tplc="0419000F" w:tentative="1">
      <w:start w:val="1"/>
      <w:numFmt w:val="decimal"/>
      <w:lvlText w:val="%7."/>
      <w:lvlJc w:val="left"/>
      <w:pPr>
        <w:ind w:left="5670" w:hanging="360"/>
      </w:pPr>
    </w:lvl>
    <w:lvl w:ilvl="7" w:tplc="04190019" w:tentative="1">
      <w:start w:val="1"/>
      <w:numFmt w:val="lowerLetter"/>
      <w:lvlText w:val="%8."/>
      <w:lvlJc w:val="left"/>
      <w:pPr>
        <w:ind w:left="6390" w:hanging="360"/>
      </w:pPr>
    </w:lvl>
    <w:lvl w:ilvl="8" w:tplc="041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1" w15:restartNumberingAfterBreak="0">
    <w:nsid w:val="706B0960"/>
    <w:multiLevelType w:val="hybridMultilevel"/>
    <w:tmpl w:val="D7080B90"/>
    <w:lvl w:ilvl="0" w:tplc="CE4A96F4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B849CA">
      <w:start w:val="1"/>
      <w:numFmt w:val="bullet"/>
      <w:lvlText w:val=""/>
      <w:lvlJc w:val="left"/>
      <w:pPr>
        <w:ind w:left="2160" w:hanging="360"/>
      </w:pPr>
      <w:rPr>
        <w:rFonts w:ascii="Symbol" w:eastAsia="Calibri" w:hAnsi="Symbol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644B13"/>
    <w:multiLevelType w:val="hybridMultilevel"/>
    <w:tmpl w:val="136C75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76601ACB"/>
    <w:multiLevelType w:val="hybridMultilevel"/>
    <w:tmpl w:val="474E0972"/>
    <w:lvl w:ilvl="0" w:tplc="2A08E6D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7932010"/>
    <w:multiLevelType w:val="hybridMultilevel"/>
    <w:tmpl w:val="2E6AE008"/>
    <w:lvl w:ilvl="0" w:tplc="920C682E">
      <w:numFmt w:val="bullet"/>
      <w:lvlText w:val="–"/>
      <w:lvlJc w:val="left"/>
      <w:pPr>
        <w:ind w:left="99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903872968">
    <w:abstractNumId w:val="4"/>
  </w:num>
  <w:num w:numId="2" w16cid:durableId="294483831">
    <w:abstractNumId w:val="18"/>
  </w:num>
  <w:num w:numId="3" w16cid:durableId="825316809">
    <w:abstractNumId w:val="13"/>
  </w:num>
  <w:num w:numId="4" w16cid:durableId="1303845061">
    <w:abstractNumId w:val="43"/>
  </w:num>
  <w:num w:numId="5" w16cid:durableId="78910736">
    <w:abstractNumId w:val="10"/>
  </w:num>
  <w:num w:numId="6" w16cid:durableId="1215240430">
    <w:abstractNumId w:val="28"/>
  </w:num>
  <w:num w:numId="7" w16cid:durableId="1507089190">
    <w:abstractNumId w:val="38"/>
  </w:num>
  <w:num w:numId="8" w16cid:durableId="1139103870">
    <w:abstractNumId w:val="16"/>
  </w:num>
  <w:num w:numId="9" w16cid:durableId="1413310885">
    <w:abstractNumId w:val="31"/>
  </w:num>
  <w:num w:numId="10" w16cid:durableId="2060280631">
    <w:abstractNumId w:val="39"/>
  </w:num>
  <w:num w:numId="11" w16cid:durableId="159854112">
    <w:abstractNumId w:val="22"/>
  </w:num>
  <w:num w:numId="12" w16cid:durableId="1911426426">
    <w:abstractNumId w:val="17"/>
  </w:num>
  <w:num w:numId="13" w16cid:durableId="444352671">
    <w:abstractNumId w:val="23"/>
  </w:num>
  <w:num w:numId="14" w16cid:durableId="169955469">
    <w:abstractNumId w:val="40"/>
  </w:num>
  <w:num w:numId="15" w16cid:durableId="2103526003">
    <w:abstractNumId w:val="44"/>
  </w:num>
  <w:num w:numId="16" w16cid:durableId="1911765130">
    <w:abstractNumId w:val="29"/>
  </w:num>
  <w:num w:numId="17" w16cid:durableId="1292858813">
    <w:abstractNumId w:val="34"/>
  </w:num>
  <w:num w:numId="18" w16cid:durableId="2001076962">
    <w:abstractNumId w:val="9"/>
  </w:num>
  <w:num w:numId="19" w16cid:durableId="576937358">
    <w:abstractNumId w:val="14"/>
  </w:num>
  <w:num w:numId="20" w16cid:durableId="1609771681">
    <w:abstractNumId w:val="33"/>
  </w:num>
  <w:num w:numId="21" w16cid:durableId="1011950815">
    <w:abstractNumId w:val="6"/>
  </w:num>
  <w:num w:numId="22" w16cid:durableId="2071296655">
    <w:abstractNumId w:val="32"/>
  </w:num>
  <w:num w:numId="23" w16cid:durableId="1822849211">
    <w:abstractNumId w:val="42"/>
  </w:num>
  <w:num w:numId="24" w16cid:durableId="85732904">
    <w:abstractNumId w:val="35"/>
  </w:num>
  <w:num w:numId="25" w16cid:durableId="1083338022">
    <w:abstractNumId w:val="24"/>
  </w:num>
  <w:num w:numId="26" w16cid:durableId="799299338">
    <w:abstractNumId w:val="5"/>
  </w:num>
  <w:num w:numId="27" w16cid:durableId="1694727443">
    <w:abstractNumId w:val="30"/>
  </w:num>
  <w:num w:numId="28" w16cid:durableId="1247106031">
    <w:abstractNumId w:val="7"/>
  </w:num>
  <w:num w:numId="29" w16cid:durableId="2026132626">
    <w:abstractNumId w:val="15"/>
  </w:num>
  <w:num w:numId="30" w16cid:durableId="1317807301">
    <w:abstractNumId w:val="0"/>
    <w:lvlOverride w:ilvl="0">
      <w:startOverride w:val="4"/>
    </w:lvlOverride>
  </w:num>
  <w:num w:numId="31" w16cid:durableId="1302495193">
    <w:abstractNumId w:val="7"/>
  </w:num>
  <w:num w:numId="32" w16cid:durableId="1756245954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32903213">
    <w:abstractNumId w:val="11"/>
  </w:num>
  <w:num w:numId="34" w16cid:durableId="18105129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766004640">
    <w:abstractNumId w:val="1"/>
  </w:num>
  <w:num w:numId="36" w16cid:durableId="3719302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971940">
    <w:abstractNumId w:val="3"/>
  </w:num>
  <w:num w:numId="38" w16cid:durableId="659895411">
    <w:abstractNumId w:val="20"/>
  </w:num>
  <w:num w:numId="39" w16cid:durableId="1837261428">
    <w:abstractNumId w:val="26"/>
  </w:num>
  <w:num w:numId="40" w16cid:durableId="222840074">
    <w:abstractNumId w:val="37"/>
  </w:num>
  <w:num w:numId="41" w16cid:durableId="2124034066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60210157">
    <w:abstractNumId w:val="25"/>
  </w:num>
  <w:num w:numId="43" w16cid:durableId="1489714749">
    <w:abstractNumId w:val="21"/>
  </w:num>
  <w:num w:numId="44" w16cid:durableId="1516503559">
    <w:abstractNumId w:val="36"/>
  </w:num>
  <w:num w:numId="45" w16cid:durableId="355035359">
    <w:abstractNumId w:val="7"/>
  </w:num>
  <w:num w:numId="46" w16cid:durableId="782068207">
    <w:abstractNumId w:val="27"/>
  </w:num>
  <w:num w:numId="47" w16cid:durableId="1616719115">
    <w:abstractNumId w:val="12"/>
  </w:num>
  <w:num w:numId="48" w16cid:durableId="1815371146">
    <w:abstractNumId w:val="8"/>
  </w:num>
  <w:num w:numId="49" w16cid:durableId="118470928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223A"/>
    <w:rsid w:val="00001F2E"/>
    <w:rsid w:val="000023F4"/>
    <w:rsid w:val="00005A4F"/>
    <w:rsid w:val="00007374"/>
    <w:rsid w:val="0001053E"/>
    <w:rsid w:val="00011B2B"/>
    <w:rsid w:val="0001244C"/>
    <w:rsid w:val="00012C16"/>
    <w:rsid w:val="000142AF"/>
    <w:rsid w:val="00020585"/>
    <w:rsid w:val="00030714"/>
    <w:rsid w:val="000320A6"/>
    <w:rsid w:val="00033B33"/>
    <w:rsid w:val="0003691F"/>
    <w:rsid w:val="00036A8C"/>
    <w:rsid w:val="000416FC"/>
    <w:rsid w:val="00041DB3"/>
    <w:rsid w:val="00042F4A"/>
    <w:rsid w:val="00043211"/>
    <w:rsid w:val="00043907"/>
    <w:rsid w:val="00043C20"/>
    <w:rsid w:val="0004493E"/>
    <w:rsid w:val="000471C5"/>
    <w:rsid w:val="000475D4"/>
    <w:rsid w:val="0005271A"/>
    <w:rsid w:val="000604F1"/>
    <w:rsid w:val="0006144D"/>
    <w:rsid w:val="000653BB"/>
    <w:rsid w:val="00065F48"/>
    <w:rsid w:val="00066565"/>
    <w:rsid w:val="00074655"/>
    <w:rsid w:val="00074AF7"/>
    <w:rsid w:val="00076935"/>
    <w:rsid w:val="00076E8B"/>
    <w:rsid w:val="00081397"/>
    <w:rsid w:val="000814F9"/>
    <w:rsid w:val="00081E0C"/>
    <w:rsid w:val="00085919"/>
    <w:rsid w:val="00085D83"/>
    <w:rsid w:val="000860D9"/>
    <w:rsid w:val="00086133"/>
    <w:rsid w:val="0008613B"/>
    <w:rsid w:val="000869B8"/>
    <w:rsid w:val="000874CB"/>
    <w:rsid w:val="000917D8"/>
    <w:rsid w:val="00091AB7"/>
    <w:rsid w:val="00093DA1"/>
    <w:rsid w:val="0009495D"/>
    <w:rsid w:val="000950DB"/>
    <w:rsid w:val="0009537C"/>
    <w:rsid w:val="00097852"/>
    <w:rsid w:val="000A2F35"/>
    <w:rsid w:val="000A43DC"/>
    <w:rsid w:val="000A462C"/>
    <w:rsid w:val="000A6050"/>
    <w:rsid w:val="000A7489"/>
    <w:rsid w:val="000B05B5"/>
    <w:rsid w:val="000B0F1E"/>
    <w:rsid w:val="000B17F2"/>
    <w:rsid w:val="000B1EF3"/>
    <w:rsid w:val="000B3BC6"/>
    <w:rsid w:val="000B3EC3"/>
    <w:rsid w:val="000B5A57"/>
    <w:rsid w:val="000C1CC3"/>
    <w:rsid w:val="000C2F4A"/>
    <w:rsid w:val="000C57B9"/>
    <w:rsid w:val="000C73EE"/>
    <w:rsid w:val="000C73F7"/>
    <w:rsid w:val="000D0C7B"/>
    <w:rsid w:val="000D1FFD"/>
    <w:rsid w:val="000D24B2"/>
    <w:rsid w:val="000D4744"/>
    <w:rsid w:val="000D5785"/>
    <w:rsid w:val="000E3A43"/>
    <w:rsid w:val="000E4FF2"/>
    <w:rsid w:val="000E6057"/>
    <w:rsid w:val="000F01E2"/>
    <w:rsid w:val="000F0734"/>
    <w:rsid w:val="000F1D2D"/>
    <w:rsid w:val="000F2CE9"/>
    <w:rsid w:val="000F346E"/>
    <w:rsid w:val="000F6EA8"/>
    <w:rsid w:val="001020B7"/>
    <w:rsid w:val="001050F2"/>
    <w:rsid w:val="00111615"/>
    <w:rsid w:val="00111641"/>
    <w:rsid w:val="00116A77"/>
    <w:rsid w:val="00117CB2"/>
    <w:rsid w:val="001226CD"/>
    <w:rsid w:val="0012304A"/>
    <w:rsid w:val="001244D9"/>
    <w:rsid w:val="001263A1"/>
    <w:rsid w:val="001308D5"/>
    <w:rsid w:val="00131302"/>
    <w:rsid w:val="0013319D"/>
    <w:rsid w:val="00135825"/>
    <w:rsid w:val="00137738"/>
    <w:rsid w:val="00140B65"/>
    <w:rsid w:val="00144802"/>
    <w:rsid w:val="00145B40"/>
    <w:rsid w:val="00150607"/>
    <w:rsid w:val="0015272D"/>
    <w:rsid w:val="0015397E"/>
    <w:rsid w:val="001543E6"/>
    <w:rsid w:val="001551B6"/>
    <w:rsid w:val="00155947"/>
    <w:rsid w:val="0015657B"/>
    <w:rsid w:val="00157A72"/>
    <w:rsid w:val="00162795"/>
    <w:rsid w:val="00163655"/>
    <w:rsid w:val="0016496F"/>
    <w:rsid w:val="0016760C"/>
    <w:rsid w:val="001723FC"/>
    <w:rsid w:val="001740C3"/>
    <w:rsid w:val="001751B1"/>
    <w:rsid w:val="001775F9"/>
    <w:rsid w:val="00180952"/>
    <w:rsid w:val="00183194"/>
    <w:rsid w:val="00183885"/>
    <w:rsid w:val="0018502A"/>
    <w:rsid w:val="00185F41"/>
    <w:rsid w:val="00186C8F"/>
    <w:rsid w:val="0019019F"/>
    <w:rsid w:val="0019243F"/>
    <w:rsid w:val="00192F03"/>
    <w:rsid w:val="0019470C"/>
    <w:rsid w:val="00194832"/>
    <w:rsid w:val="001A164A"/>
    <w:rsid w:val="001A1BF4"/>
    <w:rsid w:val="001A4F91"/>
    <w:rsid w:val="001A6A82"/>
    <w:rsid w:val="001B2CD0"/>
    <w:rsid w:val="001B3E9C"/>
    <w:rsid w:val="001B705E"/>
    <w:rsid w:val="001C20FF"/>
    <w:rsid w:val="001C30C4"/>
    <w:rsid w:val="001C581E"/>
    <w:rsid w:val="001C68A6"/>
    <w:rsid w:val="001C6ACD"/>
    <w:rsid w:val="001C6CD1"/>
    <w:rsid w:val="001C6FFF"/>
    <w:rsid w:val="001D2F44"/>
    <w:rsid w:val="001E155B"/>
    <w:rsid w:val="001E3684"/>
    <w:rsid w:val="001E5142"/>
    <w:rsid w:val="001F2B62"/>
    <w:rsid w:val="001F403C"/>
    <w:rsid w:val="001F455C"/>
    <w:rsid w:val="001F467D"/>
    <w:rsid w:val="001F47AF"/>
    <w:rsid w:val="001F53D9"/>
    <w:rsid w:val="001F5D26"/>
    <w:rsid w:val="001F7378"/>
    <w:rsid w:val="00202318"/>
    <w:rsid w:val="002038FF"/>
    <w:rsid w:val="002052B8"/>
    <w:rsid w:val="00205F29"/>
    <w:rsid w:val="00206F3A"/>
    <w:rsid w:val="00210DDF"/>
    <w:rsid w:val="00212684"/>
    <w:rsid w:val="002126B9"/>
    <w:rsid w:val="00212706"/>
    <w:rsid w:val="002132F0"/>
    <w:rsid w:val="002143D9"/>
    <w:rsid w:val="00214433"/>
    <w:rsid w:val="002171BB"/>
    <w:rsid w:val="00217CC6"/>
    <w:rsid w:val="00220C0D"/>
    <w:rsid w:val="00221272"/>
    <w:rsid w:val="00222F29"/>
    <w:rsid w:val="00226CAD"/>
    <w:rsid w:val="00230A5A"/>
    <w:rsid w:val="002339D3"/>
    <w:rsid w:val="002342CF"/>
    <w:rsid w:val="00234394"/>
    <w:rsid w:val="00235430"/>
    <w:rsid w:val="00235D4B"/>
    <w:rsid w:val="00237146"/>
    <w:rsid w:val="00237699"/>
    <w:rsid w:val="00240965"/>
    <w:rsid w:val="002463C3"/>
    <w:rsid w:val="002466D1"/>
    <w:rsid w:val="00250D4E"/>
    <w:rsid w:val="00251583"/>
    <w:rsid w:val="00253ECF"/>
    <w:rsid w:val="002578A3"/>
    <w:rsid w:val="0026297E"/>
    <w:rsid w:val="00267FF5"/>
    <w:rsid w:val="00270C83"/>
    <w:rsid w:val="002718D0"/>
    <w:rsid w:val="00276447"/>
    <w:rsid w:val="00277185"/>
    <w:rsid w:val="002820CC"/>
    <w:rsid w:val="002853E9"/>
    <w:rsid w:val="0029282F"/>
    <w:rsid w:val="002939A5"/>
    <w:rsid w:val="0029590B"/>
    <w:rsid w:val="002A146F"/>
    <w:rsid w:val="002A1CEA"/>
    <w:rsid w:val="002A6BFE"/>
    <w:rsid w:val="002B2C08"/>
    <w:rsid w:val="002C065E"/>
    <w:rsid w:val="002C12FF"/>
    <w:rsid w:val="002C29DC"/>
    <w:rsid w:val="002C3041"/>
    <w:rsid w:val="002D2202"/>
    <w:rsid w:val="002D77B6"/>
    <w:rsid w:val="002E5B80"/>
    <w:rsid w:val="002E740F"/>
    <w:rsid w:val="002F002D"/>
    <w:rsid w:val="002F4B0D"/>
    <w:rsid w:val="002F56BB"/>
    <w:rsid w:val="002F767E"/>
    <w:rsid w:val="002F7F0A"/>
    <w:rsid w:val="003013C6"/>
    <w:rsid w:val="0030334C"/>
    <w:rsid w:val="00304EA9"/>
    <w:rsid w:val="00305E2B"/>
    <w:rsid w:val="003108E9"/>
    <w:rsid w:val="0031440A"/>
    <w:rsid w:val="00316163"/>
    <w:rsid w:val="0031771F"/>
    <w:rsid w:val="003178A1"/>
    <w:rsid w:val="0032135D"/>
    <w:rsid w:val="00323221"/>
    <w:rsid w:val="0032511B"/>
    <w:rsid w:val="0032684C"/>
    <w:rsid w:val="00334B19"/>
    <w:rsid w:val="003378B2"/>
    <w:rsid w:val="00337A67"/>
    <w:rsid w:val="00337DBD"/>
    <w:rsid w:val="003430EB"/>
    <w:rsid w:val="003432E8"/>
    <w:rsid w:val="0034354A"/>
    <w:rsid w:val="003436F2"/>
    <w:rsid w:val="00345193"/>
    <w:rsid w:val="0035019E"/>
    <w:rsid w:val="0035718F"/>
    <w:rsid w:val="00357B21"/>
    <w:rsid w:val="00361606"/>
    <w:rsid w:val="0036422F"/>
    <w:rsid w:val="003644C2"/>
    <w:rsid w:val="00366A53"/>
    <w:rsid w:val="00367E60"/>
    <w:rsid w:val="00370704"/>
    <w:rsid w:val="00370E03"/>
    <w:rsid w:val="003710A4"/>
    <w:rsid w:val="00381CB8"/>
    <w:rsid w:val="00382665"/>
    <w:rsid w:val="0038523D"/>
    <w:rsid w:val="00392755"/>
    <w:rsid w:val="00392F6C"/>
    <w:rsid w:val="00393CC8"/>
    <w:rsid w:val="00394121"/>
    <w:rsid w:val="0039587C"/>
    <w:rsid w:val="003A4848"/>
    <w:rsid w:val="003A51B2"/>
    <w:rsid w:val="003A6D6B"/>
    <w:rsid w:val="003A7A95"/>
    <w:rsid w:val="003A7D15"/>
    <w:rsid w:val="003A7E9E"/>
    <w:rsid w:val="003B1B4F"/>
    <w:rsid w:val="003C1D72"/>
    <w:rsid w:val="003C2126"/>
    <w:rsid w:val="003C2928"/>
    <w:rsid w:val="003C49E1"/>
    <w:rsid w:val="003C4CB5"/>
    <w:rsid w:val="003C54E2"/>
    <w:rsid w:val="003D2736"/>
    <w:rsid w:val="003D31DB"/>
    <w:rsid w:val="003D5B7A"/>
    <w:rsid w:val="003E31EC"/>
    <w:rsid w:val="003E44DB"/>
    <w:rsid w:val="003E5B55"/>
    <w:rsid w:val="003E5FE2"/>
    <w:rsid w:val="003E62E6"/>
    <w:rsid w:val="003F065E"/>
    <w:rsid w:val="003F14DD"/>
    <w:rsid w:val="003F1BB7"/>
    <w:rsid w:val="003F328E"/>
    <w:rsid w:val="003F44B8"/>
    <w:rsid w:val="00400F20"/>
    <w:rsid w:val="00401C68"/>
    <w:rsid w:val="00404591"/>
    <w:rsid w:val="00404DE9"/>
    <w:rsid w:val="00407617"/>
    <w:rsid w:val="004103AB"/>
    <w:rsid w:val="00411333"/>
    <w:rsid w:val="00411617"/>
    <w:rsid w:val="004134BD"/>
    <w:rsid w:val="00414E75"/>
    <w:rsid w:val="004204D3"/>
    <w:rsid w:val="00422751"/>
    <w:rsid w:val="00422C0E"/>
    <w:rsid w:val="00425C4F"/>
    <w:rsid w:val="00425F83"/>
    <w:rsid w:val="00426E08"/>
    <w:rsid w:val="00427211"/>
    <w:rsid w:val="00427558"/>
    <w:rsid w:val="004278E8"/>
    <w:rsid w:val="00430F18"/>
    <w:rsid w:val="00433861"/>
    <w:rsid w:val="00434AA8"/>
    <w:rsid w:val="00440BC4"/>
    <w:rsid w:val="004425AE"/>
    <w:rsid w:val="00443374"/>
    <w:rsid w:val="00443F73"/>
    <w:rsid w:val="00445820"/>
    <w:rsid w:val="00446590"/>
    <w:rsid w:val="00451B08"/>
    <w:rsid w:val="00456CA1"/>
    <w:rsid w:val="00460871"/>
    <w:rsid w:val="004636A8"/>
    <w:rsid w:val="00463DBF"/>
    <w:rsid w:val="0046600F"/>
    <w:rsid w:val="00466CBB"/>
    <w:rsid w:val="0046752F"/>
    <w:rsid w:val="00472BC4"/>
    <w:rsid w:val="00474359"/>
    <w:rsid w:val="004800FF"/>
    <w:rsid w:val="00482755"/>
    <w:rsid w:val="004834AA"/>
    <w:rsid w:val="004863A2"/>
    <w:rsid w:val="004876CD"/>
    <w:rsid w:val="0049194E"/>
    <w:rsid w:val="00491FF8"/>
    <w:rsid w:val="00493E6D"/>
    <w:rsid w:val="004A0545"/>
    <w:rsid w:val="004A3431"/>
    <w:rsid w:val="004A43AE"/>
    <w:rsid w:val="004A6FC3"/>
    <w:rsid w:val="004B00D5"/>
    <w:rsid w:val="004B054C"/>
    <w:rsid w:val="004B2298"/>
    <w:rsid w:val="004B32E3"/>
    <w:rsid w:val="004B359C"/>
    <w:rsid w:val="004B3650"/>
    <w:rsid w:val="004B6B72"/>
    <w:rsid w:val="004C54B2"/>
    <w:rsid w:val="004C7ACC"/>
    <w:rsid w:val="004D04AE"/>
    <w:rsid w:val="004D11F7"/>
    <w:rsid w:val="004D365D"/>
    <w:rsid w:val="004E375D"/>
    <w:rsid w:val="004E4BDA"/>
    <w:rsid w:val="004E5C0D"/>
    <w:rsid w:val="004E7ED4"/>
    <w:rsid w:val="004F2ADB"/>
    <w:rsid w:val="004F2E40"/>
    <w:rsid w:val="004F2ED3"/>
    <w:rsid w:val="004F4C14"/>
    <w:rsid w:val="004F5BE9"/>
    <w:rsid w:val="004F6B2D"/>
    <w:rsid w:val="004F7132"/>
    <w:rsid w:val="00500065"/>
    <w:rsid w:val="005042F2"/>
    <w:rsid w:val="00511506"/>
    <w:rsid w:val="0051340A"/>
    <w:rsid w:val="00513661"/>
    <w:rsid w:val="005138AF"/>
    <w:rsid w:val="00516655"/>
    <w:rsid w:val="00516699"/>
    <w:rsid w:val="00520C70"/>
    <w:rsid w:val="0052718D"/>
    <w:rsid w:val="005310F8"/>
    <w:rsid w:val="00541E08"/>
    <w:rsid w:val="005434E4"/>
    <w:rsid w:val="00544C79"/>
    <w:rsid w:val="00553366"/>
    <w:rsid w:val="00554E78"/>
    <w:rsid w:val="00560EB5"/>
    <w:rsid w:val="00561E5E"/>
    <w:rsid w:val="00563D35"/>
    <w:rsid w:val="0056716A"/>
    <w:rsid w:val="005713C1"/>
    <w:rsid w:val="00571E94"/>
    <w:rsid w:val="005736AB"/>
    <w:rsid w:val="0057427E"/>
    <w:rsid w:val="00574B82"/>
    <w:rsid w:val="00576A0D"/>
    <w:rsid w:val="0058038E"/>
    <w:rsid w:val="00582339"/>
    <w:rsid w:val="0058567B"/>
    <w:rsid w:val="00586C7F"/>
    <w:rsid w:val="00592D10"/>
    <w:rsid w:val="00592D7B"/>
    <w:rsid w:val="00593517"/>
    <w:rsid w:val="00594DA2"/>
    <w:rsid w:val="005961C6"/>
    <w:rsid w:val="005A0B90"/>
    <w:rsid w:val="005A31FB"/>
    <w:rsid w:val="005A3D7D"/>
    <w:rsid w:val="005A707C"/>
    <w:rsid w:val="005B0C1C"/>
    <w:rsid w:val="005B2090"/>
    <w:rsid w:val="005B341A"/>
    <w:rsid w:val="005B4292"/>
    <w:rsid w:val="005B68D9"/>
    <w:rsid w:val="005B7A84"/>
    <w:rsid w:val="005C279D"/>
    <w:rsid w:val="005C362B"/>
    <w:rsid w:val="005C473D"/>
    <w:rsid w:val="005C4752"/>
    <w:rsid w:val="005C5738"/>
    <w:rsid w:val="005C63EC"/>
    <w:rsid w:val="005C6DAE"/>
    <w:rsid w:val="005D2109"/>
    <w:rsid w:val="005D40D1"/>
    <w:rsid w:val="005D5C8C"/>
    <w:rsid w:val="005D75F6"/>
    <w:rsid w:val="005E14A9"/>
    <w:rsid w:val="005E32CD"/>
    <w:rsid w:val="005E48FB"/>
    <w:rsid w:val="005E4F3E"/>
    <w:rsid w:val="005F7B67"/>
    <w:rsid w:val="00605243"/>
    <w:rsid w:val="006057DF"/>
    <w:rsid w:val="00614469"/>
    <w:rsid w:val="0061784A"/>
    <w:rsid w:val="00617D91"/>
    <w:rsid w:val="0062437E"/>
    <w:rsid w:val="00625AEE"/>
    <w:rsid w:val="00630639"/>
    <w:rsid w:val="006328E9"/>
    <w:rsid w:val="00634A42"/>
    <w:rsid w:val="00634FC2"/>
    <w:rsid w:val="00642357"/>
    <w:rsid w:val="006449F5"/>
    <w:rsid w:val="00645796"/>
    <w:rsid w:val="00645B7B"/>
    <w:rsid w:val="00646337"/>
    <w:rsid w:val="006478E7"/>
    <w:rsid w:val="00650891"/>
    <w:rsid w:val="00653EC3"/>
    <w:rsid w:val="006556AD"/>
    <w:rsid w:val="0066525C"/>
    <w:rsid w:val="00667B32"/>
    <w:rsid w:val="0067066F"/>
    <w:rsid w:val="006708A2"/>
    <w:rsid w:val="00670B79"/>
    <w:rsid w:val="00670C22"/>
    <w:rsid w:val="00675E4E"/>
    <w:rsid w:val="006810C1"/>
    <w:rsid w:val="0068714E"/>
    <w:rsid w:val="006948F7"/>
    <w:rsid w:val="006952A6"/>
    <w:rsid w:val="00696024"/>
    <w:rsid w:val="00696C03"/>
    <w:rsid w:val="00696F21"/>
    <w:rsid w:val="006A0190"/>
    <w:rsid w:val="006A1451"/>
    <w:rsid w:val="006A151F"/>
    <w:rsid w:val="006A2FBF"/>
    <w:rsid w:val="006A3412"/>
    <w:rsid w:val="006A3DC1"/>
    <w:rsid w:val="006A5673"/>
    <w:rsid w:val="006A631A"/>
    <w:rsid w:val="006A7FF3"/>
    <w:rsid w:val="006B17A5"/>
    <w:rsid w:val="006B27F7"/>
    <w:rsid w:val="006B2DFD"/>
    <w:rsid w:val="006B31E4"/>
    <w:rsid w:val="006B48F7"/>
    <w:rsid w:val="006B623C"/>
    <w:rsid w:val="006C0358"/>
    <w:rsid w:val="006C0DD9"/>
    <w:rsid w:val="006C5DF9"/>
    <w:rsid w:val="006D26C3"/>
    <w:rsid w:val="006D2B96"/>
    <w:rsid w:val="006D7278"/>
    <w:rsid w:val="006D77F0"/>
    <w:rsid w:val="006E16BC"/>
    <w:rsid w:val="006E5630"/>
    <w:rsid w:val="006E5932"/>
    <w:rsid w:val="006E5F2E"/>
    <w:rsid w:val="006E6A46"/>
    <w:rsid w:val="006E73F0"/>
    <w:rsid w:val="006F2A96"/>
    <w:rsid w:val="006F7759"/>
    <w:rsid w:val="007034C2"/>
    <w:rsid w:val="0070603C"/>
    <w:rsid w:val="00706045"/>
    <w:rsid w:val="00710435"/>
    <w:rsid w:val="007160BE"/>
    <w:rsid w:val="0071625B"/>
    <w:rsid w:val="00725515"/>
    <w:rsid w:val="00726E0B"/>
    <w:rsid w:val="00727F8B"/>
    <w:rsid w:val="0073425D"/>
    <w:rsid w:val="0074122A"/>
    <w:rsid w:val="007413E9"/>
    <w:rsid w:val="00742560"/>
    <w:rsid w:val="00742903"/>
    <w:rsid w:val="00743329"/>
    <w:rsid w:val="007448AA"/>
    <w:rsid w:val="00753E0B"/>
    <w:rsid w:val="0075654A"/>
    <w:rsid w:val="00757F04"/>
    <w:rsid w:val="007624D1"/>
    <w:rsid w:val="00762C3A"/>
    <w:rsid w:val="0076479D"/>
    <w:rsid w:val="00765E1E"/>
    <w:rsid w:val="00772377"/>
    <w:rsid w:val="0077756E"/>
    <w:rsid w:val="007776E1"/>
    <w:rsid w:val="00777F71"/>
    <w:rsid w:val="0078307F"/>
    <w:rsid w:val="00785D15"/>
    <w:rsid w:val="00786C39"/>
    <w:rsid w:val="007870EE"/>
    <w:rsid w:val="007872B5"/>
    <w:rsid w:val="00790111"/>
    <w:rsid w:val="007910FD"/>
    <w:rsid w:val="007922CB"/>
    <w:rsid w:val="007964FB"/>
    <w:rsid w:val="00796E72"/>
    <w:rsid w:val="007A07D1"/>
    <w:rsid w:val="007A2F98"/>
    <w:rsid w:val="007A30E7"/>
    <w:rsid w:val="007A60D0"/>
    <w:rsid w:val="007A6BEE"/>
    <w:rsid w:val="007A7F2F"/>
    <w:rsid w:val="007B0CEF"/>
    <w:rsid w:val="007B2A63"/>
    <w:rsid w:val="007B37A6"/>
    <w:rsid w:val="007B48BE"/>
    <w:rsid w:val="007B6DD2"/>
    <w:rsid w:val="007B77AE"/>
    <w:rsid w:val="007C0426"/>
    <w:rsid w:val="007C06A4"/>
    <w:rsid w:val="007C2FDD"/>
    <w:rsid w:val="007C5791"/>
    <w:rsid w:val="007C6118"/>
    <w:rsid w:val="007C78C2"/>
    <w:rsid w:val="007D011C"/>
    <w:rsid w:val="007D1597"/>
    <w:rsid w:val="007D4E5C"/>
    <w:rsid w:val="007D63FC"/>
    <w:rsid w:val="007E1828"/>
    <w:rsid w:val="007E2795"/>
    <w:rsid w:val="007E29BE"/>
    <w:rsid w:val="007E314C"/>
    <w:rsid w:val="007E377D"/>
    <w:rsid w:val="007E3DE4"/>
    <w:rsid w:val="007E5B5C"/>
    <w:rsid w:val="007E5D65"/>
    <w:rsid w:val="007E5FB5"/>
    <w:rsid w:val="007E61CD"/>
    <w:rsid w:val="007E7E64"/>
    <w:rsid w:val="007F0D1D"/>
    <w:rsid w:val="007F5051"/>
    <w:rsid w:val="007F5CF7"/>
    <w:rsid w:val="00800CE8"/>
    <w:rsid w:val="00802202"/>
    <w:rsid w:val="0080428B"/>
    <w:rsid w:val="00804D0E"/>
    <w:rsid w:val="00805CF8"/>
    <w:rsid w:val="00813A19"/>
    <w:rsid w:val="00813FA5"/>
    <w:rsid w:val="00814D6A"/>
    <w:rsid w:val="00830F9C"/>
    <w:rsid w:val="0083452E"/>
    <w:rsid w:val="00834B88"/>
    <w:rsid w:val="00836DB7"/>
    <w:rsid w:val="00837C10"/>
    <w:rsid w:val="00840F89"/>
    <w:rsid w:val="0084215E"/>
    <w:rsid w:val="00846D4D"/>
    <w:rsid w:val="00852923"/>
    <w:rsid w:val="00853B03"/>
    <w:rsid w:val="00856923"/>
    <w:rsid w:val="0085704A"/>
    <w:rsid w:val="0086438B"/>
    <w:rsid w:val="00866AE4"/>
    <w:rsid w:val="00870A4C"/>
    <w:rsid w:val="00873023"/>
    <w:rsid w:val="00873A8B"/>
    <w:rsid w:val="00874B6A"/>
    <w:rsid w:val="008851AF"/>
    <w:rsid w:val="00886EF3"/>
    <w:rsid w:val="00893267"/>
    <w:rsid w:val="00893E88"/>
    <w:rsid w:val="008947CC"/>
    <w:rsid w:val="0089611E"/>
    <w:rsid w:val="00896D48"/>
    <w:rsid w:val="008A1FC7"/>
    <w:rsid w:val="008A404E"/>
    <w:rsid w:val="008A6CD7"/>
    <w:rsid w:val="008B0AB3"/>
    <w:rsid w:val="008B3932"/>
    <w:rsid w:val="008B3D29"/>
    <w:rsid w:val="008B62AC"/>
    <w:rsid w:val="008B73FC"/>
    <w:rsid w:val="008C248D"/>
    <w:rsid w:val="008D527A"/>
    <w:rsid w:val="008D650A"/>
    <w:rsid w:val="008D71D0"/>
    <w:rsid w:val="008E1D97"/>
    <w:rsid w:val="008E4B0B"/>
    <w:rsid w:val="008E559A"/>
    <w:rsid w:val="008F23A5"/>
    <w:rsid w:val="008F6975"/>
    <w:rsid w:val="0090491F"/>
    <w:rsid w:val="00905B73"/>
    <w:rsid w:val="00911908"/>
    <w:rsid w:val="00913586"/>
    <w:rsid w:val="00917993"/>
    <w:rsid w:val="00923CA4"/>
    <w:rsid w:val="0092496F"/>
    <w:rsid w:val="00927EBF"/>
    <w:rsid w:val="0093034C"/>
    <w:rsid w:val="00933BC1"/>
    <w:rsid w:val="00936219"/>
    <w:rsid w:val="00937579"/>
    <w:rsid w:val="00940743"/>
    <w:rsid w:val="009415AF"/>
    <w:rsid w:val="009428BA"/>
    <w:rsid w:val="00943811"/>
    <w:rsid w:val="0094435D"/>
    <w:rsid w:val="009444B9"/>
    <w:rsid w:val="00944DCE"/>
    <w:rsid w:val="009509B1"/>
    <w:rsid w:val="009514B5"/>
    <w:rsid w:val="0095392B"/>
    <w:rsid w:val="0095466C"/>
    <w:rsid w:val="00955A46"/>
    <w:rsid w:val="00955CA5"/>
    <w:rsid w:val="00957779"/>
    <w:rsid w:val="00964E09"/>
    <w:rsid w:val="0097110E"/>
    <w:rsid w:val="009720D6"/>
    <w:rsid w:val="009735F1"/>
    <w:rsid w:val="0097541A"/>
    <w:rsid w:val="00975499"/>
    <w:rsid w:val="00977B46"/>
    <w:rsid w:val="0098251E"/>
    <w:rsid w:val="009827E1"/>
    <w:rsid w:val="00983706"/>
    <w:rsid w:val="00984135"/>
    <w:rsid w:val="009844A8"/>
    <w:rsid w:val="009845D7"/>
    <w:rsid w:val="009859FB"/>
    <w:rsid w:val="0099098C"/>
    <w:rsid w:val="00994CEE"/>
    <w:rsid w:val="00995308"/>
    <w:rsid w:val="00996B85"/>
    <w:rsid w:val="009A444B"/>
    <w:rsid w:val="009A4A36"/>
    <w:rsid w:val="009A6A9C"/>
    <w:rsid w:val="009A6B28"/>
    <w:rsid w:val="009A6FCC"/>
    <w:rsid w:val="009B4CB3"/>
    <w:rsid w:val="009B620E"/>
    <w:rsid w:val="009C3248"/>
    <w:rsid w:val="009C615C"/>
    <w:rsid w:val="009C6B0B"/>
    <w:rsid w:val="009D44D9"/>
    <w:rsid w:val="009D4B0F"/>
    <w:rsid w:val="009D59DA"/>
    <w:rsid w:val="009E0403"/>
    <w:rsid w:val="009E0B0C"/>
    <w:rsid w:val="009E0EC7"/>
    <w:rsid w:val="009E3268"/>
    <w:rsid w:val="009E39DD"/>
    <w:rsid w:val="009E3ADD"/>
    <w:rsid w:val="009E4F5F"/>
    <w:rsid w:val="009E56FD"/>
    <w:rsid w:val="009E61D7"/>
    <w:rsid w:val="009F074E"/>
    <w:rsid w:val="009F1451"/>
    <w:rsid w:val="009F1D52"/>
    <w:rsid w:val="009F228E"/>
    <w:rsid w:val="009F239A"/>
    <w:rsid w:val="009F23C1"/>
    <w:rsid w:val="009F4A26"/>
    <w:rsid w:val="00A047FF"/>
    <w:rsid w:val="00A04A71"/>
    <w:rsid w:val="00A05EAD"/>
    <w:rsid w:val="00A06EB9"/>
    <w:rsid w:val="00A07A58"/>
    <w:rsid w:val="00A13E29"/>
    <w:rsid w:val="00A163DD"/>
    <w:rsid w:val="00A17D35"/>
    <w:rsid w:val="00A201AF"/>
    <w:rsid w:val="00A2349F"/>
    <w:rsid w:val="00A23D4E"/>
    <w:rsid w:val="00A272A9"/>
    <w:rsid w:val="00A278EE"/>
    <w:rsid w:val="00A33F37"/>
    <w:rsid w:val="00A35CB3"/>
    <w:rsid w:val="00A372CA"/>
    <w:rsid w:val="00A423F9"/>
    <w:rsid w:val="00A4282D"/>
    <w:rsid w:val="00A458A8"/>
    <w:rsid w:val="00A46732"/>
    <w:rsid w:val="00A510BC"/>
    <w:rsid w:val="00A51659"/>
    <w:rsid w:val="00A52765"/>
    <w:rsid w:val="00A54BBF"/>
    <w:rsid w:val="00A55F27"/>
    <w:rsid w:val="00A6062C"/>
    <w:rsid w:val="00A61237"/>
    <w:rsid w:val="00A64401"/>
    <w:rsid w:val="00A65FD4"/>
    <w:rsid w:val="00A70372"/>
    <w:rsid w:val="00A800D4"/>
    <w:rsid w:val="00A81D07"/>
    <w:rsid w:val="00A832DB"/>
    <w:rsid w:val="00A86CAB"/>
    <w:rsid w:val="00A93B35"/>
    <w:rsid w:val="00A94BB1"/>
    <w:rsid w:val="00A94C7A"/>
    <w:rsid w:val="00A96727"/>
    <w:rsid w:val="00AB045A"/>
    <w:rsid w:val="00AB3E04"/>
    <w:rsid w:val="00AB53E4"/>
    <w:rsid w:val="00AC3090"/>
    <w:rsid w:val="00AC4C59"/>
    <w:rsid w:val="00AD10C2"/>
    <w:rsid w:val="00AD2C8B"/>
    <w:rsid w:val="00AD2CAC"/>
    <w:rsid w:val="00AD2F16"/>
    <w:rsid w:val="00AD3355"/>
    <w:rsid w:val="00AD7724"/>
    <w:rsid w:val="00AE2351"/>
    <w:rsid w:val="00AE23D0"/>
    <w:rsid w:val="00AE304C"/>
    <w:rsid w:val="00AE457C"/>
    <w:rsid w:val="00AE508B"/>
    <w:rsid w:val="00AE509E"/>
    <w:rsid w:val="00AE53F1"/>
    <w:rsid w:val="00AE6B44"/>
    <w:rsid w:val="00AF0167"/>
    <w:rsid w:val="00AF0D00"/>
    <w:rsid w:val="00AF0DDF"/>
    <w:rsid w:val="00AF13E4"/>
    <w:rsid w:val="00AF39BE"/>
    <w:rsid w:val="00AF39E2"/>
    <w:rsid w:val="00AF6338"/>
    <w:rsid w:val="00B00094"/>
    <w:rsid w:val="00B017EF"/>
    <w:rsid w:val="00B01F25"/>
    <w:rsid w:val="00B02BDB"/>
    <w:rsid w:val="00B03BE3"/>
    <w:rsid w:val="00B06235"/>
    <w:rsid w:val="00B07EC1"/>
    <w:rsid w:val="00B115B3"/>
    <w:rsid w:val="00B131BE"/>
    <w:rsid w:val="00B15524"/>
    <w:rsid w:val="00B2130F"/>
    <w:rsid w:val="00B216D9"/>
    <w:rsid w:val="00B22DFA"/>
    <w:rsid w:val="00B23E73"/>
    <w:rsid w:val="00B30AAD"/>
    <w:rsid w:val="00B32A64"/>
    <w:rsid w:val="00B32CC7"/>
    <w:rsid w:val="00B3330D"/>
    <w:rsid w:val="00B339FD"/>
    <w:rsid w:val="00B35528"/>
    <w:rsid w:val="00B35764"/>
    <w:rsid w:val="00B4008C"/>
    <w:rsid w:val="00B42534"/>
    <w:rsid w:val="00B445BB"/>
    <w:rsid w:val="00B5283F"/>
    <w:rsid w:val="00B54308"/>
    <w:rsid w:val="00B569B1"/>
    <w:rsid w:val="00B60EFC"/>
    <w:rsid w:val="00B61767"/>
    <w:rsid w:val="00B63FA5"/>
    <w:rsid w:val="00B70771"/>
    <w:rsid w:val="00B727E7"/>
    <w:rsid w:val="00B72EF3"/>
    <w:rsid w:val="00B75D12"/>
    <w:rsid w:val="00B76FED"/>
    <w:rsid w:val="00B7748F"/>
    <w:rsid w:val="00B80D71"/>
    <w:rsid w:val="00B81244"/>
    <w:rsid w:val="00B849EE"/>
    <w:rsid w:val="00B85C36"/>
    <w:rsid w:val="00B90056"/>
    <w:rsid w:val="00B906EA"/>
    <w:rsid w:val="00B91859"/>
    <w:rsid w:val="00B91AB3"/>
    <w:rsid w:val="00B93B98"/>
    <w:rsid w:val="00B960A5"/>
    <w:rsid w:val="00B96D35"/>
    <w:rsid w:val="00B97A3F"/>
    <w:rsid w:val="00BA131A"/>
    <w:rsid w:val="00BA2BC8"/>
    <w:rsid w:val="00BA2C98"/>
    <w:rsid w:val="00BA46C0"/>
    <w:rsid w:val="00BA66CB"/>
    <w:rsid w:val="00BB2743"/>
    <w:rsid w:val="00BC222B"/>
    <w:rsid w:val="00BC3AA8"/>
    <w:rsid w:val="00BC4149"/>
    <w:rsid w:val="00BD0034"/>
    <w:rsid w:val="00BD4803"/>
    <w:rsid w:val="00BE40BD"/>
    <w:rsid w:val="00BE6964"/>
    <w:rsid w:val="00BE7738"/>
    <w:rsid w:val="00BF03F2"/>
    <w:rsid w:val="00BF0EA9"/>
    <w:rsid w:val="00BF3E28"/>
    <w:rsid w:val="00BF4B51"/>
    <w:rsid w:val="00BF5968"/>
    <w:rsid w:val="00C02B98"/>
    <w:rsid w:val="00C05DBC"/>
    <w:rsid w:val="00C06674"/>
    <w:rsid w:val="00C06E94"/>
    <w:rsid w:val="00C06F83"/>
    <w:rsid w:val="00C12880"/>
    <w:rsid w:val="00C13308"/>
    <w:rsid w:val="00C1616D"/>
    <w:rsid w:val="00C16BF6"/>
    <w:rsid w:val="00C16ED8"/>
    <w:rsid w:val="00C20384"/>
    <w:rsid w:val="00C217A0"/>
    <w:rsid w:val="00C22A26"/>
    <w:rsid w:val="00C23CDA"/>
    <w:rsid w:val="00C2461B"/>
    <w:rsid w:val="00C24B63"/>
    <w:rsid w:val="00C25BFD"/>
    <w:rsid w:val="00C26216"/>
    <w:rsid w:val="00C27B62"/>
    <w:rsid w:val="00C315D1"/>
    <w:rsid w:val="00C31BC1"/>
    <w:rsid w:val="00C3223A"/>
    <w:rsid w:val="00C323E5"/>
    <w:rsid w:val="00C331D1"/>
    <w:rsid w:val="00C34237"/>
    <w:rsid w:val="00C344AA"/>
    <w:rsid w:val="00C36368"/>
    <w:rsid w:val="00C36721"/>
    <w:rsid w:val="00C3775F"/>
    <w:rsid w:val="00C4040C"/>
    <w:rsid w:val="00C41036"/>
    <w:rsid w:val="00C415F4"/>
    <w:rsid w:val="00C431C3"/>
    <w:rsid w:val="00C4374E"/>
    <w:rsid w:val="00C51EAA"/>
    <w:rsid w:val="00C526F4"/>
    <w:rsid w:val="00C5297B"/>
    <w:rsid w:val="00C53622"/>
    <w:rsid w:val="00C53B2E"/>
    <w:rsid w:val="00C57611"/>
    <w:rsid w:val="00C60BCA"/>
    <w:rsid w:val="00C633DB"/>
    <w:rsid w:val="00C65BBC"/>
    <w:rsid w:val="00C66345"/>
    <w:rsid w:val="00C67663"/>
    <w:rsid w:val="00C73CDC"/>
    <w:rsid w:val="00C831C5"/>
    <w:rsid w:val="00C83C7D"/>
    <w:rsid w:val="00C87762"/>
    <w:rsid w:val="00C9432F"/>
    <w:rsid w:val="00C949A9"/>
    <w:rsid w:val="00C97228"/>
    <w:rsid w:val="00CA02DE"/>
    <w:rsid w:val="00CA0372"/>
    <w:rsid w:val="00CA0B86"/>
    <w:rsid w:val="00CA44FB"/>
    <w:rsid w:val="00CA4BE8"/>
    <w:rsid w:val="00CA7289"/>
    <w:rsid w:val="00CB0AAB"/>
    <w:rsid w:val="00CB24E9"/>
    <w:rsid w:val="00CB2CD0"/>
    <w:rsid w:val="00CB4BDC"/>
    <w:rsid w:val="00CC00B2"/>
    <w:rsid w:val="00CC2020"/>
    <w:rsid w:val="00CC3E69"/>
    <w:rsid w:val="00CD433D"/>
    <w:rsid w:val="00CD7995"/>
    <w:rsid w:val="00CE08CD"/>
    <w:rsid w:val="00CE0D6E"/>
    <w:rsid w:val="00CF13C3"/>
    <w:rsid w:val="00CF4D19"/>
    <w:rsid w:val="00CF6942"/>
    <w:rsid w:val="00CF76C6"/>
    <w:rsid w:val="00D012D4"/>
    <w:rsid w:val="00D0472C"/>
    <w:rsid w:val="00D06E72"/>
    <w:rsid w:val="00D11D02"/>
    <w:rsid w:val="00D163C1"/>
    <w:rsid w:val="00D16FFE"/>
    <w:rsid w:val="00D20798"/>
    <w:rsid w:val="00D213A1"/>
    <w:rsid w:val="00D230BF"/>
    <w:rsid w:val="00D2421C"/>
    <w:rsid w:val="00D27891"/>
    <w:rsid w:val="00D30BB8"/>
    <w:rsid w:val="00D32170"/>
    <w:rsid w:val="00D334A1"/>
    <w:rsid w:val="00D37D80"/>
    <w:rsid w:val="00D405ED"/>
    <w:rsid w:val="00D43DF0"/>
    <w:rsid w:val="00D44681"/>
    <w:rsid w:val="00D524DC"/>
    <w:rsid w:val="00D52CC6"/>
    <w:rsid w:val="00D549F7"/>
    <w:rsid w:val="00D55D9C"/>
    <w:rsid w:val="00D62194"/>
    <w:rsid w:val="00D62AF0"/>
    <w:rsid w:val="00D62DE8"/>
    <w:rsid w:val="00D62E41"/>
    <w:rsid w:val="00D63C5E"/>
    <w:rsid w:val="00D665F9"/>
    <w:rsid w:val="00D70406"/>
    <w:rsid w:val="00D72C9C"/>
    <w:rsid w:val="00D74B53"/>
    <w:rsid w:val="00D75CD9"/>
    <w:rsid w:val="00D773F5"/>
    <w:rsid w:val="00D80AD4"/>
    <w:rsid w:val="00D83196"/>
    <w:rsid w:val="00D86484"/>
    <w:rsid w:val="00D91B55"/>
    <w:rsid w:val="00D92AD6"/>
    <w:rsid w:val="00DA15D8"/>
    <w:rsid w:val="00DA25B2"/>
    <w:rsid w:val="00DA4B1C"/>
    <w:rsid w:val="00DA4B91"/>
    <w:rsid w:val="00DB1747"/>
    <w:rsid w:val="00DB3DA3"/>
    <w:rsid w:val="00DB4027"/>
    <w:rsid w:val="00DB453B"/>
    <w:rsid w:val="00DB598C"/>
    <w:rsid w:val="00DB6B63"/>
    <w:rsid w:val="00DC0A04"/>
    <w:rsid w:val="00DC0F3B"/>
    <w:rsid w:val="00DC25C0"/>
    <w:rsid w:val="00DC37E2"/>
    <w:rsid w:val="00DC4236"/>
    <w:rsid w:val="00DD2352"/>
    <w:rsid w:val="00DD31B2"/>
    <w:rsid w:val="00DD42D3"/>
    <w:rsid w:val="00DD5A11"/>
    <w:rsid w:val="00DD6711"/>
    <w:rsid w:val="00DD7087"/>
    <w:rsid w:val="00DD7EB2"/>
    <w:rsid w:val="00DE002C"/>
    <w:rsid w:val="00DE27E4"/>
    <w:rsid w:val="00DE2980"/>
    <w:rsid w:val="00DE44C3"/>
    <w:rsid w:val="00DE7FF0"/>
    <w:rsid w:val="00DF008E"/>
    <w:rsid w:val="00DF0DC8"/>
    <w:rsid w:val="00DF1750"/>
    <w:rsid w:val="00E01325"/>
    <w:rsid w:val="00E017B1"/>
    <w:rsid w:val="00E02BFE"/>
    <w:rsid w:val="00E0694A"/>
    <w:rsid w:val="00E14762"/>
    <w:rsid w:val="00E156AA"/>
    <w:rsid w:val="00E17A13"/>
    <w:rsid w:val="00E21A32"/>
    <w:rsid w:val="00E21B23"/>
    <w:rsid w:val="00E27BE5"/>
    <w:rsid w:val="00E30F43"/>
    <w:rsid w:val="00E31131"/>
    <w:rsid w:val="00E328B3"/>
    <w:rsid w:val="00E41192"/>
    <w:rsid w:val="00E411AA"/>
    <w:rsid w:val="00E41B2B"/>
    <w:rsid w:val="00E4216E"/>
    <w:rsid w:val="00E42BEA"/>
    <w:rsid w:val="00E4491A"/>
    <w:rsid w:val="00E4557D"/>
    <w:rsid w:val="00E46B83"/>
    <w:rsid w:val="00E55174"/>
    <w:rsid w:val="00E577FC"/>
    <w:rsid w:val="00E57B02"/>
    <w:rsid w:val="00E6023B"/>
    <w:rsid w:val="00E602BF"/>
    <w:rsid w:val="00E6429C"/>
    <w:rsid w:val="00E64CCE"/>
    <w:rsid w:val="00E6532A"/>
    <w:rsid w:val="00E65D07"/>
    <w:rsid w:val="00E67304"/>
    <w:rsid w:val="00E67DCC"/>
    <w:rsid w:val="00E70ED0"/>
    <w:rsid w:val="00E71B39"/>
    <w:rsid w:val="00E71E5D"/>
    <w:rsid w:val="00E74F10"/>
    <w:rsid w:val="00E7608E"/>
    <w:rsid w:val="00E7754B"/>
    <w:rsid w:val="00E8019C"/>
    <w:rsid w:val="00E83236"/>
    <w:rsid w:val="00E8482F"/>
    <w:rsid w:val="00E852D7"/>
    <w:rsid w:val="00E87905"/>
    <w:rsid w:val="00E904A0"/>
    <w:rsid w:val="00E9118E"/>
    <w:rsid w:val="00E92BBB"/>
    <w:rsid w:val="00E94FC9"/>
    <w:rsid w:val="00E96692"/>
    <w:rsid w:val="00E966A5"/>
    <w:rsid w:val="00E96F47"/>
    <w:rsid w:val="00EA240C"/>
    <w:rsid w:val="00EA291B"/>
    <w:rsid w:val="00EA3A2C"/>
    <w:rsid w:val="00EA4958"/>
    <w:rsid w:val="00EA70C9"/>
    <w:rsid w:val="00EA73BB"/>
    <w:rsid w:val="00EC345B"/>
    <w:rsid w:val="00EC383E"/>
    <w:rsid w:val="00EC5CFE"/>
    <w:rsid w:val="00EC79E1"/>
    <w:rsid w:val="00ED0291"/>
    <w:rsid w:val="00ED297D"/>
    <w:rsid w:val="00ED6B5A"/>
    <w:rsid w:val="00ED7F41"/>
    <w:rsid w:val="00EE0E34"/>
    <w:rsid w:val="00EE1F9B"/>
    <w:rsid w:val="00EE2C65"/>
    <w:rsid w:val="00EE326A"/>
    <w:rsid w:val="00EE407C"/>
    <w:rsid w:val="00EE4462"/>
    <w:rsid w:val="00EE46E8"/>
    <w:rsid w:val="00EE5497"/>
    <w:rsid w:val="00EE7B5B"/>
    <w:rsid w:val="00EF16DB"/>
    <w:rsid w:val="00EF6D2D"/>
    <w:rsid w:val="00F0287C"/>
    <w:rsid w:val="00F05397"/>
    <w:rsid w:val="00F0722B"/>
    <w:rsid w:val="00F07ABF"/>
    <w:rsid w:val="00F10ABA"/>
    <w:rsid w:val="00F13CE0"/>
    <w:rsid w:val="00F145A7"/>
    <w:rsid w:val="00F14C80"/>
    <w:rsid w:val="00F157A8"/>
    <w:rsid w:val="00F1721E"/>
    <w:rsid w:val="00F177FE"/>
    <w:rsid w:val="00F21C28"/>
    <w:rsid w:val="00F22964"/>
    <w:rsid w:val="00F25D6E"/>
    <w:rsid w:val="00F3071B"/>
    <w:rsid w:val="00F32F39"/>
    <w:rsid w:val="00F40BEE"/>
    <w:rsid w:val="00F4245D"/>
    <w:rsid w:val="00F42CF3"/>
    <w:rsid w:val="00F43051"/>
    <w:rsid w:val="00F44445"/>
    <w:rsid w:val="00F46A82"/>
    <w:rsid w:val="00F508E3"/>
    <w:rsid w:val="00F559CD"/>
    <w:rsid w:val="00F57A21"/>
    <w:rsid w:val="00F60E24"/>
    <w:rsid w:val="00F6171B"/>
    <w:rsid w:val="00F628DB"/>
    <w:rsid w:val="00F640B3"/>
    <w:rsid w:val="00F65BB2"/>
    <w:rsid w:val="00F70AD5"/>
    <w:rsid w:val="00F754DC"/>
    <w:rsid w:val="00F77D99"/>
    <w:rsid w:val="00F901F8"/>
    <w:rsid w:val="00F9330A"/>
    <w:rsid w:val="00F93EF6"/>
    <w:rsid w:val="00F945A6"/>
    <w:rsid w:val="00F94670"/>
    <w:rsid w:val="00F9492C"/>
    <w:rsid w:val="00F94B1E"/>
    <w:rsid w:val="00F94D29"/>
    <w:rsid w:val="00F965E6"/>
    <w:rsid w:val="00F96C5A"/>
    <w:rsid w:val="00FA0890"/>
    <w:rsid w:val="00FA2435"/>
    <w:rsid w:val="00FA2B1C"/>
    <w:rsid w:val="00FA30E6"/>
    <w:rsid w:val="00FA3D1D"/>
    <w:rsid w:val="00FA6A3D"/>
    <w:rsid w:val="00FB0329"/>
    <w:rsid w:val="00FB266F"/>
    <w:rsid w:val="00FB7A7A"/>
    <w:rsid w:val="00FB7F0D"/>
    <w:rsid w:val="00FC425E"/>
    <w:rsid w:val="00FD0DF1"/>
    <w:rsid w:val="00FD13FD"/>
    <w:rsid w:val="00FD1E29"/>
    <w:rsid w:val="00FD233C"/>
    <w:rsid w:val="00FD280B"/>
    <w:rsid w:val="00FD4B3B"/>
    <w:rsid w:val="00FD59DA"/>
    <w:rsid w:val="00FD6105"/>
    <w:rsid w:val="00FD6FF4"/>
    <w:rsid w:val="00FE3E19"/>
    <w:rsid w:val="00FE43FA"/>
    <w:rsid w:val="00FE5A6E"/>
    <w:rsid w:val="00FE7274"/>
    <w:rsid w:val="00FE7ABB"/>
    <w:rsid w:val="00FF090B"/>
    <w:rsid w:val="00FF10CB"/>
    <w:rsid w:val="00FF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ED564"/>
  <w15:docId w15:val="{0C4B93F8-2353-493E-B1BA-7ECFB400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CEA"/>
  </w:style>
  <w:style w:type="paragraph" w:styleId="Heading1">
    <w:name w:val="heading 1"/>
    <w:basedOn w:val="Normal"/>
    <w:next w:val="Normal"/>
    <w:link w:val="Heading1Char"/>
    <w:uiPriority w:val="9"/>
    <w:rsid w:val="007C61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F13CE0"/>
    <w:pPr>
      <w:keepNext/>
      <w:keepLines/>
      <w:spacing w:after="0" w:line="360" w:lineRule="auto"/>
      <w:ind w:firstLine="709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91A"/>
    <w:pPr>
      <w:keepNext/>
      <w:keepLines/>
      <w:spacing w:after="0" w:line="360" w:lineRule="auto"/>
      <w:ind w:firstLine="709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73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73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1"/>
    <w:qFormat/>
    <w:rsid w:val="004E375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6A8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A82"/>
  </w:style>
  <w:style w:type="table" w:styleId="TableGrid">
    <w:name w:val="Table Grid"/>
    <w:basedOn w:val="TableNormal"/>
    <w:uiPriority w:val="59"/>
    <w:rsid w:val="004134BD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F617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71B"/>
  </w:style>
  <w:style w:type="table" w:customStyle="1" w:styleId="1">
    <w:name w:val="Сетка таблицы1"/>
    <w:basedOn w:val="TableNormal"/>
    <w:next w:val="TableGrid"/>
    <w:uiPriority w:val="39"/>
    <w:rsid w:val="00D549F7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главление 11"/>
    <w:basedOn w:val="Normal"/>
    <w:next w:val="Normal"/>
    <w:autoRedefine/>
    <w:uiPriority w:val="39"/>
    <w:unhideWhenUsed/>
    <w:rsid w:val="003430EB"/>
    <w:pPr>
      <w:spacing w:after="100" w:line="259" w:lineRule="auto"/>
    </w:pPr>
    <w:rPr>
      <w:lang w:val="uk-UA"/>
    </w:rPr>
  </w:style>
  <w:style w:type="paragraph" w:customStyle="1" w:styleId="10">
    <w:name w:val="1.Формальный"/>
    <w:basedOn w:val="Normal"/>
    <w:link w:val="12"/>
    <w:rsid w:val="00C5297B"/>
    <w:pPr>
      <w:spacing w:after="0" w:line="360" w:lineRule="auto"/>
      <w:ind w:firstLine="709"/>
      <w:jc w:val="both"/>
    </w:pPr>
    <w:rPr>
      <w:rFonts w:ascii="Times New Roman" w:eastAsiaTheme="majorEastAsia" w:hAnsi="Times New Roman" w:cstheme="majorBidi"/>
      <w:bCs/>
      <w:sz w:val="28"/>
      <w:szCs w:val="28"/>
      <w:lang w:val="uk-UA" w:eastAsia="uk-UA"/>
    </w:rPr>
  </w:style>
  <w:style w:type="character" w:customStyle="1" w:styleId="12">
    <w:name w:val="1.Формальный Знак"/>
    <w:basedOn w:val="DefaultParagraphFont"/>
    <w:link w:val="10"/>
    <w:rsid w:val="00C5297B"/>
    <w:rPr>
      <w:rFonts w:ascii="Times New Roman" w:eastAsiaTheme="majorEastAsia" w:hAnsi="Times New Roman" w:cstheme="majorBidi"/>
      <w:bCs/>
      <w:sz w:val="28"/>
      <w:szCs w:val="28"/>
      <w:lang w:val="uk-UA" w:eastAsia="uk-UA"/>
    </w:rPr>
  </w:style>
  <w:style w:type="character" w:styleId="CommentReference">
    <w:name w:val="annotation reference"/>
    <w:basedOn w:val="DefaultParagraphFont"/>
    <w:uiPriority w:val="99"/>
    <w:semiHidden/>
    <w:unhideWhenUsed/>
    <w:rsid w:val="00C53B2E"/>
    <w:rPr>
      <w:sz w:val="16"/>
      <w:szCs w:val="16"/>
    </w:rPr>
  </w:style>
  <w:style w:type="paragraph" w:customStyle="1" w:styleId="13">
    <w:name w:val="Текст примечания1"/>
    <w:basedOn w:val="Normal"/>
    <w:next w:val="CommentText"/>
    <w:uiPriority w:val="99"/>
    <w:semiHidden/>
    <w:unhideWhenUsed/>
    <w:rsid w:val="00C53B2E"/>
    <w:pPr>
      <w:spacing w:after="160" w:line="240" w:lineRule="auto"/>
    </w:pPr>
    <w:rPr>
      <w:sz w:val="20"/>
      <w:szCs w:val="20"/>
      <w:lang w:val="uk-U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3B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3B2E"/>
    <w:rPr>
      <w:sz w:val="20"/>
      <w:szCs w:val="20"/>
    </w:rPr>
  </w:style>
  <w:style w:type="character" w:customStyle="1" w:styleId="fontstyle01">
    <w:name w:val="fontstyle01"/>
    <w:basedOn w:val="DefaultParagraphFont"/>
    <w:rsid w:val="00E01325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table" w:customStyle="1" w:styleId="20">
    <w:name w:val="Сетка таблицы2"/>
    <w:basedOn w:val="TableNormal"/>
    <w:next w:val="TableGrid"/>
    <w:uiPriority w:val="39"/>
    <w:rsid w:val="005000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7F2F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0A462C"/>
    <w:pPr>
      <w:tabs>
        <w:tab w:val="left" w:pos="284"/>
        <w:tab w:val="right" w:leader="dot" w:pos="9911"/>
      </w:tabs>
      <w:spacing w:after="0" w:line="360" w:lineRule="auto"/>
    </w:pPr>
    <w:rPr>
      <w:rFonts w:ascii="Times New Roman" w:eastAsia="Times New Roman" w:hAnsi="Times New Roman" w:cs="Times New Roman"/>
      <w:noProof/>
      <w:sz w:val="28"/>
      <w:lang w:val="uk-UA"/>
    </w:rPr>
  </w:style>
  <w:style w:type="paragraph" w:styleId="TOC2">
    <w:name w:val="toc 2"/>
    <w:basedOn w:val="Normal"/>
    <w:next w:val="Normal"/>
    <w:autoRedefine/>
    <w:uiPriority w:val="39"/>
    <w:unhideWhenUsed/>
    <w:rsid w:val="00B216D9"/>
    <w:pPr>
      <w:tabs>
        <w:tab w:val="left" w:pos="709"/>
        <w:tab w:val="right" w:leader="dot" w:pos="9911"/>
      </w:tabs>
      <w:spacing w:after="0" w:line="360" w:lineRule="auto"/>
      <w:jc w:val="both"/>
    </w:pPr>
    <w:rPr>
      <w:rFonts w:ascii="Times New Roman" w:hAnsi="Times New Roman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030714"/>
    <w:rPr>
      <w:color w:val="0000FF" w:themeColor="hyperlink"/>
      <w:u w:val="single"/>
    </w:rPr>
  </w:style>
  <w:style w:type="paragraph" w:customStyle="1" w:styleId="Default">
    <w:name w:val="Default"/>
    <w:rsid w:val="00726E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154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rsid w:val="001543E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C611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C6118"/>
    <w:pPr>
      <w:spacing w:line="259" w:lineRule="auto"/>
      <w:outlineLvl w:val="9"/>
    </w:pPr>
    <w:rPr>
      <w:lang w:val="en-US"/>
    </w:rPr>
  </w:style>
  <w:style w:type="paragraph" w:customStyle="1" w:styleId="a">
    <w:name w:val="Абзац"/>
    <w:basedOn w:val="Normal"/>
    <w:link w:val="a0"/>
    <w:qFormat/>
    <w:rsid w:val="005736A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  <w:lang w:val="uk-UA"/>
    </w:rPr>
  </w:style>
  <w:style w:type="character" w:customStyle="1" w:styleId="a0">
    <w:name w:val="Абзац Знак"/>
    <w:basedOn w:val="DefaultParagraphFont"/>
    <w:link w:val="a"/>
    <w:rsid w:val="005736AB"/>
    <w:rPr>
      <w:rFonts w:ascii="Times New Roman" w:eastAsia="Calibri" w:hAnsi="Times New Roman" w:cs="Times New Roman"/>
      <w:sz w:val="28"/>
      <w:szCs w:val="20"/>
      <w:lang w:val="uk-UA"/>
    </w:rPr>
  </w:style>
  <w:style w:type="paragraph" w:customStyle="1" w:styleId="-">
    <w:name w:val="РОЗД-текст"/>
    <w:basedOn w:val="Normal"/>
    <w:link w:val="-0"/>
    <w:qFormat/>
    <w:rsid w:val="00886EF3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32"/>
      <w:lang w:val="uk-UA"/>
    </w:rPr>
  </w:style>
  <w:style w:type="paragraph" w:customStyle="1" w:styleId="a1">
    <w:name w:val="Додаток"/>
    <w:basedOn w:val="Normal"/>
    <w:link w:val="a2"/>
    <w:qFormat/>
    <w:rsid w:val="00C36368"/>
    <w:pPr>
      <w:spacing w:after="240" w:line="360" w:lineRule="auto"/>
      <w:jc w:val="center"/>
      <w:outlineLvl w:val="0"/>
    </w:pPr>
    <w:rPr>
      <w:rFonts w:ascii="Times New Roman" w:eastAsia="Calibri" w:hAnsi="Times New Roman" w:cs="Times New Roman"/>
      <w:caps/>
      <w:sz w:val="28"/>
      <w:szCs w:val="28"/>
      <w:lang w:val="uk-UA" w:eastAsia="ru-RU"/>
    </w:rPr>
  </w:style>
  <w:style w:type="character" w:customStyle="1" w:styleId="-0">
    <w:name w:val="РОЗД-текст Знак"/>
    <w:basedOn w:val="DefaultParagraphFont"/>
    <w:link w:val="-"/>
    <w:rsid w:val="00886EF3"/>
    <w:rPr>
      <w:rFonts w:ascii="Times New Roman" w:eastAsia="Times New Roman" w:hAnsi="Times New Roman" w:cs="Times New Roman"/>
      <w:b/>
      <w:caps/>
      <w:sz w:val="28"/>
      <w:szCs w:val="32"/>
      <w:lang w:val="uk-UA"/>
    </w:rPr>
  </w:style>
  <w:style w:type="character" w:customStyle="1" w:styleId="a2">
    <w:name w:val="Додаток Знак"/>
    <w:basedOn w:val="DefaultParagraphFont"/>
    <w:link w:val="a1"/>
    <w:rsid w:val="00C36368"/>
    <w:rPr>
      <w:rFonts w:ascii="Times New Roman" w:eastAsia="Calibri" w:hAnsi="Times New Roman" w:cs="Times New Roman"/>
      <w:caps/>
      <w:sz w:val="28"/>
      <w:szCs w:val="28"/>
      <w:lang w:val="uk-UA" w:eastAsia="ru-RU"/>
    </w:rPr>
  </w:style>
  <w:style w:type="paragraph" w:customStyle="1" w:styleId="a3">
    <w:name w:val="Зміст"/>
    <w:basedOn w:val="TOC1"/>
    <w:link w:val="a4"/>
    <w:qFormat/>
    <w:rsid w:val="00230A5A"/>
    <w:rPr>
      <w:szCs w:val="28"/>
    </w:rPr>
  </w:style>
  <w:style w:type="paragraph" w:customStyle="1" w:styleId="-1">
    <w:name w:val="Р-п"/>
    <w:basedOn w:val="Normal"/>
    <w:link w:val="-2"/>
    <w:qFormat/>
    <w:rsid w:val="002C065E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aps/>
      <w:sz w:val="28"/>
      <w:szCs w:val="32"/>
      <w:lang w:val="uk-UA"/>
    </w:rPr>
  </w:style>
  <w:style w:type="character" w:customStyle="1" w:styleId="a4">
    <w:name w:val="Зміст Знак"/>
    <w:basedOn w:val="DefaultParagraphFont"/>
    <w:link w:val="a3"/>
    <w:rsid w:val="00230A5A"/>
    <w:rPr>
      <w:rFonts w:ascii="Times New Roman" w:eastAsia="Times New Roman" w:hAnsi="Times New Roman" w:cs="Times New Roman"/>
      <w:noProof/>
      <w:sz w:val="28"/>
      <w:szCs w:val="28"/>
      <w:lang w:val="uk-UA"/>
    </w:rPr>
  </w:style>
  <w:style w:type="paragraph" w:customStyle="1" w:styleId="a5">
    <w:name w:val="Тіре Список"/>
    <w:basedOn w:val="Normal"/>
    <w:link w:val="a6"/>
    <w:rsid w:val="002C065E"/>
    <w:pPr>
      <w:spacing w:after="0" w:line="360" w:lineRule="auto"/>
      <w:ind w:left="1066" w:hanging="357"/>
      <w:jc w:val="both"/>
    </w:pPr>
    <w:rPr>
      <w:rFonts w:ascii="Times New Roman" w:eastAsia="Calibri" w:hAnsi="Times New Roman" w:cs="Times New Roman"/>
      <w:sz w:val="28"/>
      <w:szCs w:val="20"/>
      <w:lang w:val="uk-UA" w:eastAsia="ru-RU"/>
    </w:rPr>
  </w:style>
  <w:style w:type="character" w:customStyle="1" w:styleId="-2">
    <w:name w:val="Р-п Знак"/>
    <w:basedOn w:val="a0"/>
    <w:link w:val="-1"/>
    <w:rsid w:val="002C065E"/>
    <w:rPr>
      <w:rFonts w:ascii="Times New Roman" w:eastAsia="Times New Roman" w:hAnsi="Times New Roman" w:cs="Times New Roman"/>
      <w:b/>
      <w:caps/>
      <w:sz w:val="28"/>
      <w:szCs w:val="32"/>
      <w:lang w:val="uk-UA"/>
    </w:rPr>
  </w:style>
  <w:style w:type="paragraph" w:customStyle="1" w:styleId="a7">
    <w:name w:val="Рисунок"/>
    <w:basedOn w:val="Normal"/>
    <w:link w:val="a8"/>
    <w:qFormat/>
    <w:rsid w:val="002C065E"/>
    <w:pPr>
      <w:spacing w:after="0" w:line="360" w:lineRule="auto"/>
      <w:jc w:val="center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a6">
    <w:name w:val="Тіре Список Знак"/>
    <w:basedOn w:val="DefaultParagraphFont"/>
    <w:link w:val="a5"/>
    <w:rsid w:val="002C065E"/>
    <w:rPr>
      <w:rFonts w:ascii="Times New Roman" w:eastAsia="Calibri" w:hAnsi="Times New Roman" w:cs="Times New Roman"/>
      <w:sz w:val="28"/>
      <w:szCs w:val="20"/>
      <w:lang w:val="uk-UA" w:eastAsia="ru-RU"/>
    </w:rPr>
  </w:style>
  <w:style w:type="paragraph" w:customStyle="1" w:styleId="--">
    <w:name w:val="т-П-т"/>
    <w:basedOn w:val="Normal"/>
    <w:link w:val="--0"/>
    <w:qFormat/>
    <w:rsid w:val="002C065E"/>
    <w:pPr>
      <w:spacing w:before="240" w:after="240" w:line="360" w:lineRule="auto"/>
      <w:ind w:firstLine="709"/>
      <w:jc w:val="both"/>
      <w:outlineLvl w:val="1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character" w:customStyle="1" w:styleId="a8">
    <w:name w:val="Рисунок Знак"/>
    <w:basedOn w:val="a0"/>
    <w:link w:val="a7"/>
    <w:rsid w:val="002C065E"/>
    <w:rPr>
      <w:rFonts w:ascii="Times New Roman" w:eastAsia="Calibri" w:hAnsi="Times New Roman" w:cs="Times New Roman"/>
      <w:sz w:val="28"/>
      <w:szCs w:val="28"/>
      <w:lang w:val="uk-UA"/>
    </w:rPr>
  </w:style>
  <w:style w:type="paragraph" w:customStyle="1" w:styleId="--1">
    <w:name w:val="р-П-т"/>
    <w:basedOn w:val="Normal"/>
    <w:link w:val="--2"/>
    <w:qFormat/>
    <w:rsid w:val="002C065E"/>
    <w:pPr>
      <w:spacing w:after="240" w:line="360" w:lineRule="auto"/>
      <w:ind w:firstLine="709"/>
      <w:jc w:val="both"/>
      <w:outlineLvl w:val="1"/>
    </w:pPr>
    <w:rPr>
      <w:rFonts w:ascii="Times New Roman" w:eastAsia="MS Mincho" w:hAnsi="Times New Roman" w:cs="Times New Roman"/>
      <w:sz w:val="28"/>
      <w:szCs w:val="28"/>
      <w:lang w:val="uk-UA" w:eastAsia="ru-RU"/>
    </w:rPr>
  </w:style>
  <w:style w:type="character" w:customStyle="1" w:styleId="--0">
    <w:name w:val="т-П-т Знак"/>
    <w:basedOn w:val="DefaultParagraphFont"/>
    <w:link w:val="--"/>
    <w:rsid w:val="002C065E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customStyle="1" w:styleId="a9">
    <w:name w:val="код"/>
    <w:basedOn w:val="Normal"/>
    <w:link w:val="aa"/>
    <w:qFormat/>
    <w:rsid w:val="002C065E"/>
    <w:pPr>
      <w:spacing w:after="0" w:line="240" w:lineRule="auto"/>
      <w:ind w:firstLine="709"/>
      <w:contextualSpacing/>
    </w:pPr>
    <w:rPr>
      <w:rFonts w:ascii="Courier New" w:eastAsia="Times New Roman" w:hAnsi="Courier New" w:cs="Consolas"/>
      <w:b/>
      <w:noProof/>
      <w:lang w:val="uk-UA" w:eastAsia="uk-UA"/>
    </w:rPr>
  </w:style>
  <w:style w:type="character" w:customStyle="1" w:styleId="--2">
    <w:name w:val="р-П-т Знак"/>
    <w:basedOn w:val="--0"/>
    <w:link w:val="--1"/>
    <w:rsid w:val="002C065E"/>
    <w:rPr>
      <w:rFonts w:ascii="Times New Roman" w:eastAsia="MS Mincho" w:hAnsi="Times New Roman" w:cs="Times New Roman"/>
      <w:sz w:val="28"/>
      <w:szCs w:val="28"/>
      <w:lang w:val="uk-UA" w:eastAsia="ru-RU"/>
    </w:rPr>
  </w:style>
  <w:style w:type="paragraph" w:customStyle="1" w:styleId="-3">
    <w:name w:val="Табл-Шапка текст"/>
    <w:basedOn w:val="Normal"/>
    <w:link w:val="-4"/>
    <w:qFormat/>
    <w:rsid w:val="002126B9"/>
    <w:pPr>
      <w:spacing w:after="0" w:line="240" w:lineRule="auto"/>
      <w:jc w:val="center"/>
    </w:pPr>
    <w:rPr>
      <w:rFonts w:ascii="Times New Roman" w:eastAsia="Times New Roman" w:hAnsi="Times New Roman" w:cs="Times New Roman"/>
      <w:bCs/>
      <w:sz w:val="28"/>
      <w:szCs w:val="20"/>
      <w:lang w:val="uk-UA" w:eastAsia="ru-RU"/>
    </w:rPr>
  </w:style>
  <w:style w:type="character" w:customStyle="1" w:styleId="aa">
    <w:name w:val="код Знак"/>
    <w:basedOn w:val="a0"/>
    <w:link w:val="a9"/>
    <w:rsid w:val="002C065E"/>
    <w:rPr>
      <w:rFonts w:ascii="Courier New" w:eastAsia="Times New Roman" w:hAnsi="Courier New" w:cs="Consolas"/>
      <w:b/>
      <w:noProof/>
      <w:sz w:val="28"/>
      <w:szCs w:val="20"/>
      <w:lang w:val="uk-UA" w:eastAsia="uk-UA"/>
    </w:rPr>
  </w:style>
  <w:style w:type="character" w:customStyle="1" w:styleId="-4">
    <w:name w:val="Табл-Шапка текст Знак"/>
    <w:basedOn w:val="DefaultParagraphFont"/>
    <w:link w:val="-3"/>
    <w:rsid w:val="002126B9"/>
    <w:rPr>
      <w:rFonts w:ascii="Times New Roman" w:eastAsia="Times New Roman" w:hAnsi="Times New Roman" w:cs="Times New Roman"/>
      <w:bCs/>
      <w:sz w:val="28"/>
      <w:szCs w:val="20"/>
      <w:lang w:val="uk-UA" w:eastAsia="ru-RU"/>
    </w:rPr>
  </w:style>
  <w:style w:type="paragraph" w:customStyle="1" w:styleId="-5">
    <w:name w:val="Табл- текст"/>
    <w:basedOn w:val="-3"/>
    <w:link w:val="-6"/>
    <w:qFormat/>
    <w:rsid w:val="003E5B55"/>
    <w:pPr>
      <w:jc w:val="both"/>
    </w:pPr>
  </w:style>
  <w:style w:type="character" w:customStyle="1" w:styleId="-6">
    <w:name w:val="Табл- текст Знак"/>
    <w:basedOn w:val="-4"/>
    <w:link w:val="-5"/>
    <w:rsid w:val="003E5B55"/>
    <w:rPr>
      <w:rFonts w:ascii="Times New Roman" w:eastAsia="Times New Roman" w:hAnsi="Times New Roman" w:cs="Times New Roman"/>
      <w:bCs/>
      <w:sz w:val="28"/>
      <w:szCs w:val="20"/>
      <w:lang w:val="uk-UA" w:eastAsia="ru-RU"/>
    </w:rPr>
  </w:style>
  <w:style w:type="paragraph" w:customStyle="1" w:styleId="2">
    <w:name w:val="Стиль2"/>
    <w:basedOn w:val="PlainText"/>
    <w:rsid w:val="00EE46E8"/>
    <w:pPr>
      <w:numPr>
        <w:numId w:val="28"/>
      </w:numPr>
      <w:spacing w:line="360" w:lineRule="auto"/>
      <w:jc w:val="both"/>
    </w:pPr>
    <w:rPr>
      <w:rFonts w:ascii="Courier New" w:eastAsia="Times New Roman" w:hAnsi="Courier New" w:cs="Times New Roman"/>
      <w:sz w:val="24"/>
      <w:szCs w:val="20"/>
      <w:lang w:eastAsia="ru-RU"/>
    </w:rPr>
  </w:style>
  <w:style w:type="character" w:customStyle="1" w:styleId="5Char">
    <w:name w:val="Стиль5 Char"/>
    <w:link w:val="5"/>
    <w:locked/>
    <w:rsid w:val="00EE46E8"/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customStyle="1" w:styleId="5">
    <w:name w:val="Стиль5"/>
    <w:basedOn w:val="Normal"/>
    <w:link w:val="5Char"/>
    <w:rsid w:val="00EE46E8"/>
    <w:pPr>
      <w:spacing w:after="0" w:line="240" w:lineRule="auto"/>
      <w:ind w:firstLine="720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E46E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E46E8"/>
    <w:rPr>
      <w:rFonts w:ascii="Consolas" w:hAnsi="Consolas"/>
      <w:sz w:val="21"/>
      <w:szCs w:val="21"/>
    </w:rPr>
  </w:style>
  <w:style w:type="character" w:customStyle="1" w:styleId="apple-tab-span">
    <w:name w:val="apple-tab-span"/>
    <w:basedOn w:val="DefaultParagraphFont"/>
    <w:rsid w:val="00AF0D00"/>
  </w:style>
  <w:style w:type="paragraph" w:styleId="TOC3">
    <w:name w:val="toc 3"/>
    <w:basedOn w:val="Normal"/>
    <w:next w:val="Normal"/>
    <w:autoRedefine/>
    <w:uiPriority w:val="39"/>
    <w:unhideWhenUsed/>
    <w:rsid w:val="000A462C"/>
    <w:pPr>
      <w:spacing w:after="0" w:line="360" w:lineRule="auto"/>
      <w:ind w:firstLine="454"/>
    </w:pPr>
    <w:rPr>
      <w:rFonts w:ascii="Times New Roman" w:hAnsi="Times New Roman"/>
      <w:sz w:val="28"/>
    </w:rPr>
  </w:style>
  <w:style w:type="character" w:customStyle="1" w:styleId="IndexLink">
    <w:name w:val="Index Link"/>
    <w:rsid w:val="00212706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0DC8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qFormat/>
    <w:rsid w:val="0029282F"/>
    <w:pPr>
      <w:spacing w:before="180" w:after="180" w:line="240" w:lineRule="auto"/>
    </w:pPr>
    <w:rPr>
      <w:rFonts w:eastAsiaTheme="minorEastAsia"/>
      <w:sz w:val="24"/>
      <w:szCs w:val="24"/>
      <w:lang w:val="en-US" w:eastAsia="zh-CN"/>
    </w:rPr>
  </w:style>
  <w:style w:type="character" w:customStyle="1" w:styleId="BodyTextChar">
    <w:name w:val="Body Text Char"/>
    <w:basedOn w:val="DefaultParagraphFont"/>
    <w:link w:val="BodyText"/>
    <w:rsid w:val="0029282F"/>
    <w:rPr>
      <w:rFonts w:eastAsiaTheme="minorEastAsia"/>
      <w:sz w:val="24"/>
      <w:szCs w:val="24"/>
      <w:lang w:val="en-US" w:eastAsia="zh-CN"/>
    </w:rPr>
  </w:style>
  <w:style w:type="paragraph" w:customStyle="1" w:styleId="FirstParagraph">
    <w:name w:val="First Paragraph"/>
    <w:basedOn w:val="BodyText"/>
    <w:next w:val="BodyText"/>
    <w:qFormat/>
    <w:rsid w:val="0029282F"/>
  </w:style>
  <w:style w:type="paragraph" w:customStyle="1" w:styleId="Compact">
    <w:name w:val="Compact"/>
    <w:basedOn w:val="BodyText"/>
    <w:qFormat/>
    <w:rsid w:val="0029282F"/>
    <w:pPr>
      <w:spacing w:before="36" w:after="36"/>
    </w:pPr>
  </w:style>
  <w:style w:type="paragraph" w:customStyle="1" w:styleId="Style1">
    <w:name w:val="Style1"/>
    <w:basedOn w:val="ListParagraph"/>
    <w:next w:val="TOC2"/>
    <w:link w:val="Style1Char"/>
    <w:qFormat/>
    <w:rsid w:val="002463C3"/>
    <w:pPr>
      <w:numPr>
        <w:ilvl w:val="1"/>
        <w:numId w:val="40"/>
      </w:numPr>
      <w:spacing w:after="0" w:line="360" w:lineRule="auto"/>
      <w:jc w:val="both"/>
    </w:pPr>
    <w:rPr>
      <w:rFonts w:ascii="Times New Roman" w:hAnsi="Times New Roman" w:cs="Times New Roman"/>
      <w:sz w:val="28"/>
      <w:szCs w:val="28"/>
      <w:lang w:val="uk-UA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2463C3"/>
  </w:style>
  <w:style w:type="character" w:customStyle="1" w:styleId="Style1Char">
    <w:name w:val="Style1 Char"/>
    <w:basedOn w:val="ListParagraphChar"/>
    <w:link w:val="Style1"/>
    <w:rsid w:val="002463C3"/>
    <w:rPr>
      <w:rFonts w:ascii="Times New Roman" w:hAnsi="Times New Roman" w:cs="Times New Roman"/>
      <w:sz w:val="28"/>
      <w:szCs w:val="28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CE0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91A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level1">
    <w:name w:val="level 1"/>
    <w:basedOn w:val="Style1"/>
    <w:link w:val="level1Char"/>
    <w:qFormat/>
    <w:rsid w:val="00065F48"/>
    <w:pPr>
      <w:numPr>
        <w:ilvl w:val="0"/>
      </w:numPr>
      <w:ind w:left="0" w:firstLine="0"/>
      <w:jc w:val="center"/>
      <w:outlineLvl w:val="0"/>
    </w:pPr>
    <w:rPr>
      <w:b/>
      <w:bCs/>
      <w:caps/>
      <w:lang w:val="ru-RU"/>
    </w:rPr>
  </w:style>
  <w:style w:type="character" w:customStyle="1" w:styleId="level1Char">
    <w:name w:val="level 1 Char"/>
    <w:basedOn w:val="Style1Char"/>
    <w:link w:val="level1"/>
    <w:rsid w:val="00065F48"/>
    <w:rPr>
      <w:rFonts w:ascii="Times New Roman" w:hAnsi="Times New Roman" w:cs="Times New Roman"/>
      <w:b/>
      <w:bCs/>
      <w:caps/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0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20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tdo\Downloads\2025_&#1052;_&#1050;&#1050;&#1055;_&#1030;&#1055;&#1047;&#1084;-24-3_&#1063;&#1077;&#1088;&#1077;&#1087;&#1082;&#1086;_&#1028;_&#1070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1F593106-E225-4822-8DE0-E4AA137DE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2025_М_ККП_ІПЗм-24-3_Черепко_Є_Ю.dotm</Template>
  <TotalTime>2374</TotalTime>
  <Pages>10</Pages>
  <Words>2144</Words>
  <Characters>12222</Characters>
  <Application>Microsoft Office Word</Application>
  <DocSecurity>0</DocSecurity>
  <Lines>101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Черепко</dc:creator>
  <cp:lastModifiedBy>Yevhen Cherepko</cp:lastModifiedBy>
  <cp:revision>850</cp:revision>
  <dcterms:created xsi:type="dcterms:W3CDTF">2025-12-28T16:55:00Z</dcterms:created>
  <dcterms:modified xsi:type="dcterms:W3CDTF">2026-05-24T23:42:00Z</dcterms:modified>
</cp:coreProperties>
</file>